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7ADE" w14:textId="41725C74" w:rsidR="00147073" w:rsidRPr="00323149" w:rsidRDefault="00D045C7" w:rsidP="005A023F">
      <w:pPr>
        <w:spacing w:after="0"/>
        <w:ind w:left="708" w:hanging="708"/>
        <w:jc w:val="right"/>
      </w:pPr>
      <w:r w:rsidRPr="00323149">
        <w:t xml:space="preserve">Santiago, </w:t>
      </w:r>
      <w:r w:rsidR="00635340" w:rsidRPr="00323149">
        <w:fldChar w:fldCharType="begin"/>
      </w:r>
      <w:r w:rsidR="00635340" w:rsidRPr="00323149">
        <w:instrText xml:space="preserve">MERGEFIELD Fecha </w:instrText>
      </w:r>
      <w:bookmarkStart w:id="0" w:name="_Hlk141774340"/>
      <w:r w:rsidRPr="00323149">
        <w:rPr>
          <w:rFonts w:ascii="CorpoS" w:hAnsi="CorpoS" w:cstheme="majorHAnsi"/>
          <w:sz w:val="20"/>
        </w:rPr>
        <w:instrText>\@ "DDDD D 'de' MMMM 'de' YYYY"</w:instrText>
      </w:r>
      <w:r w:rsidR="00635340" w:rsidRPr="00323149">
        <w:fldChar w:fldCharType="separate"/>
      </w:r>
      <w:bookmarkEnd w:id="0"/>
      <w:r w:rsidR="000A7AF7">
        <w:rPr>
          <w:noProof/>
        </w:rPr>
        <w:t>miércoles 17 de diciembre de 2025</w:t>
      </w:r>
      <w:r w:rsidR="00635340" w:rsidRPr="00323149">
        <w:fldChar w:fldCharType="end"/>
      </w:r>
    </w:p>
    <w:p w14:paraId="5AA3463A" w14:textId="3662985C" w:rsidR="00147073" w:rsidRPr="00323149" w:rsidRDefault="00D045C7" w:rsidP="007C551B">
      <w:pPr>
        <w:spacing w:after="0"/>
        <w:jc w:val="right"/>
      </w:pPr>
      <w:r w:rsidRPr="00323149">
        <w:t>Cotización</w:t>
      </w:r>
      <w:r w:rsidR="00635340" w:rsidRPr="00323149">
        <w:t xml:space="preserve"> </w:t>
      </w:r>
      <w:proofErr w:type="spellStart"/>
      <w:r w:rsidR="00635340" w:rsidRPr="00323149">
        <w:t>n°</w:t>
      </w:r>
      <w:proofErr w:type="spellEnd"/>
      <w:r w:rsidR="00635340" w:rsidRPr="00323149">
        <w:t xml:space="preserve"> </w:t>
      </w:r>
      <w:fldSimple w:instr=" MERGEFIELD Numero_cotizacion ">
        <w:r w:rsidR="000A7AF7">
          <w:rPr>
            <w:noProof/>
          </w:rPr>
          <w:t>RS-03</w:t>
        </w:r>
      </w:fldSimple>
    </w:p>
    <w:p w14:paraId="7D455E6A" w14:textId="5F7A8FF0" w:rsidR="00F41F53" w:rsidRPr="00323149" w:rsidRDefault="00F95E68" w:rsidP="00F95E68">
      <w:pPr>
        <w:jc w:val="center"/>
        <w:rPr>
          <w:b/>
          <w:bCs/>
          <w:sz w:val="24"/>
          <w:szCs w:val="24"/>
        </w:rPr>
      </w:pPr>
      <w:r w:rsidRPr="00323149">
        <w:rPr>
          <w:b/>
          <w:bCs/>
          <w:sz w:val="24"/>
          <w:szCs w:val="24"/>
        </w:rPr>
        <w:t>Propuesta FOTON U9</w:t>
      </w:r>
    </w:p>
    <w:p w14:paraId="44CA0606" w14:textId="219CD0D2" w:rsidR="00147073" w:rsidRPr="00323149" w:rsidRDefault="00147073" w:rsidP="00147073">
      <w:pPr>
        <w:spacing w:after="0"/>
        <w:jc w:val="both"/>
      </w:pPr>
      <w:r w:rsidRPr="00323149">
        <w:t>Señor</w:t>
      </w:r>
      <w:r w:rsidR="00BC2486" w:rsidRPr="00323149">
        <w:t>(a)</w:t>
      </w:r>
      <w:r w:rsidRPr="00323149">
        <w:t>,</w:t>
      </w:r>
      <w:r w:rsidR="00784C63" w:rsidRPr="00323149">
        <w:t xml:space="preserve"> </w:t>
      </w:r>
    </w:p>
    <w:p w14:paraId="1AA0A49C" w14:textId="2F49D000" w:rsidR="00635340" w:rsidRPr="00323149" w:rsidRDefault="000A7AF7" w:rsidP="00147073">
      <w:pPr>
        <w:spacing w:after="0"/>
        <w:jc w:val="both"/>
      </w:pPr>
      <w:fldSimple w:instr=" MERGEFIELD Cliente ">
        <w:r>
          <w:rPr>
            <w:noProof/>
          </w:rPr>
          <w:t>Conecta</w:t>
        </w:r>
      </w:fldSimple>
    </w:p>
    <w:p w14:paraId="5DAF9BA0" w14:textId="651D813E" w:rsidR="004E41D5" w:rsidRPr="00323149" w:rsidRDefault="004E41D5" w:rsidP="00147073">
      <w:pPr>
        <w:spacing w:after="0"/>
        <w:jc w:val="both"/>
        <w:rPr>
          <w:u w:val="single"/>
        </w:rPr>
      </w:pPr>
      <w:r w:rsidRPr="00323149">
        <w:rPr>
          <w:u w:val="single"/>
        </w:rPr>
        <w:t>PTE.</w:t>
      </w:r>
    </w:p>
    <w:p w14:paraId="7DF17D7E" w14:textId="77777777" w:rsidR="00147073" w:rsidRPr="00323149" w:rsidRDefault="00147073" w:rsidP="00147073">
      <w:pPr>
        <w:spacing w:after="0"/>
        <w:jc w:val="both"/>
        <w:rPr>
          <w:u w:val="single"/>
        </w:rPr>
      </w:pPr>
    </w:p>
    <w:p w14:paraId="153A6C08" w14:textId="3F97CF27" w:rsidR="00C37109" w:rsidRPr="00323149" w:rsidRDefault="00147073" w:rsidP="00147073">
      <w:pPr>
        <w:spacing w:after="0"/>
        <w:jc w:val="both"/>
      </w:pPr>
      <w:r w:rsidRPr="00323149">
        <w:t>De nuestra consideración:</w:t>
      </w:r>
    </w:p>
    <w:p w14:paraId="678B94EE" w14:textId="77777777" w:rsidR="00147073" w:rsidRPr="00323149" w:rsidRDefault="00147073" w:rsidP="00147073">
      <w:pPr>
        <w:spacing w:after="0"/>
        <w:jc w:val="both"/>
      </w:pPr>
      <w:r w:rsidRPr="00323149">
        <w:t>Junto con saludarlo, nos es grato cotizar a Ud. lo siguiente:</w:t>
      </w:r>
    </w:p>
    <w:p w14:paraId="70DD6778" w14:textId="77777777" w:rsidR="00147073" w:rsidRPr="00323149" w:rsidRDefault="00147073" w:rsidP="00147073">
      <w:pPr>
        <w:spacing w:after="0"/>
        <w:jc w:val="both"/>
      </w:pPr>
    </w:p>
    <w:p w14:paraId="76D23CFE" w14:textId="01458F59" w:rsidR="00341B62" w:rsidRDefault="00147073" w:rsidP="00341B62">
      <w:pPr>
        <w:pStyle w:val="Prrafodelista"/>
        <w:numPr>
          <w:ilvl w:val="0"/>
          <w:numId w:val="1"/>
        </w:numPr>
        <w:spacing w:after="0"/>
        <w:jc w:val="both"/>
      </w:pPr>
      <w:r w:rsidRPr="00323149">
        <w:t xml:space="preserve">DESCRIPCIÓN: </w:t>
      </w:r>
      <w:fldSimple w:instr=" MERGEFIELD Cantiadad_de_unidades ">
        <w:r w:rsidR="000A7AF7">
          <w:rPr>
            <w:noProof/>
          </w:rPr>
          <w:t>1</w:t>
        </w:r>
      </w:fldSimple>
      <w:r w:rsidR="00954141" w:rsidRPr="00323149">
        <w:t xml:space="preserve"> </w:t>
      </w:r>
      <w:r w:rsidRPr="00323149">
        <w:t>Bus</w:t>
      </w:r>
      <w:r w:rsidR="00D76305" w:rsidRPr="00323149">
        <w:t>es</w:t>
      </w:r>
      <w:r w:rsidRPr="00323149">
        <w:t xml:space="preserve"> </w:t>
      </w:r>
      <w:r w:rsidR="00993A31" w:rsidRPr="00323149">
        <w:t>Eléctric</w:t>
      </w:r>
      <w:r w:rsidR="00912A60" w:rsidRPr="00323149">
        <w:t>o</w:t>
      </w:r>
      <w:r w:rsidR="00D76305" w:rsidRPr="00323149">
        <w:t>s</w:t>
      </w:r>
      <w:r w:rsidRPr="00323149">
        <w:t xml:space="preserve">, </w:t>
      </w:r>
      <w:r w:rsidR="00341B62" w:rsidRPr="00323149">
        <w:t xml:space="preserve">Marca FOTON, </w:t>
      </w:r>
      <w:r w:rsidRPr="00323149">
        <w:t xml:space="preserve">Modelo </w:t>
      </w:r>
      <w:sdt>
        <w:sdtPr>
          <w:id w:val="-1046368067"/>
          <w:placeholder>
            <w:docPart w:val="DE59A8B3814E4FFAA5C910B897D1D806"/>
          </w:placeholder>
        </w:sdtPr>
        <w:sdtEndPr/>
        <w:sdtContent>
          <w:r w:rsidR="009A57C5" w:rsidRPr="00323149">
            <w:t>U9</w:t>
          </w:r>
          <w:r w:rsidR="00E257EF" w:rsidRPr="00323149">
            <w:t xml:space="preserve"> </w:t>
          </w:r>
        </w:sdtContent>
      </w:sdt>
      <w:r w:rsidR="00341B62" w:rsidRPr="00323149">
        <w:t xml:space="preserve">de </w:t>
      </w:r>
      <w:r w:rsidRPr="00323149">
        <w:t xml:space="preserve">carrocería </w:t>
      </w:r>
      <w:r w:rsidR="00993A31" w:rsidRPr="00323149">
        <w:t xml:space="preserve">monocasco </w:t>
      </w:r>
      <w:r w:rsidR="00341B62" w:rsidRPr="00323149">
        <w:t>Urbano</w:t>
      </w:r>
      <w:r w:rsidR="000D5594" w:rsidRPr="00323149">
        <w:t xml:space="preserve"> estándar RED</w:t>
      </w:r>
      <w:r w:rsidR="006604BF" w:rsidRPr="00323149">
        <w:t>, año 202</w:t>
      </w:r>
      <w:r w:rsidR="00AF2681" w:rsidRPr="00323149">
        <w:t>6</w:t>
      </w:r>
      <w:r w:rsidR="006604BF" w:rsidRPr="00323149">
        <w:t>.</w:t>
      </w:r>
    </w:p>
    <w:p w14:paraId="254F0F4C" w14:textId="77777777" w:rsidR="00302413" w:rsidRPr="00323149" w:rsidRDefault="00302413" w:rsidP="00302413">
      <w:pPr>
        <w:pStyle w:val="Prrafodelista"/>
        <w:spacing w:after="0"/>
        <w:jc w:val="both"/>
      </w:pPr>
    </w:p>
    <w:p w14:paraId="7A7AE145" w14:textId="77777777" w:rsidR="00993A31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t xml:space="preserve"> </w:t>
      </w:r>
      <w:r w:rsidR="00993A31" w:rsidRPr="00323149">
        <w:t>Características Generales del Bus</w:t>
      </w:r>
    </w:p>
    <w:p w14:paraId="5720FDCA" w14:textId="77777777" w:rsidR="00993A31" w:rsidRPr="00323149" w:rsidRDefault="00993A31" w:rsidP="00993A31">
      <w:pPr>
        <w:pStyle w:val="Prrafodelista"/>
        <w:spacing w:after="0"/>
        <w:ind w:left="180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323149" w14:paraId="635FF602" w14:textId="77777777" w:rsidTr="00A11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7B5139D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68BE30B8" w14:textId="77777777" w:rsidR="00A111E6" w:rsidRPr="00323149" w:rsidRDefault="00A111E6" w:rsidP="00993A31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A111E6" w:rsidRPr="00323149" w14:paraId="1E7427A1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36D8B88" w14:textId="77777777" w:rsidR="00A111E6" w:rsidRPr="00323149" w:rsidRDefault="005B6578" w:rsidP="00993A31">
            <w:pPr>
              <w:pStyle w:val="Prrafodelista"/>
              <w:ind w:left="0"/>
              <w:jc w:val="both"/>
            </w:pPr>
            <w:r w:rsidRPr="00323149">
              <w:t>Asientos</w:t>
            </w:r>
          </w:p>
        </w:tc>
        <w:tc>
          <w:tcPr>
            <w:tcW w:w="4414" w:type="dxa"/>
          </w:tcPr>
          <w:p w14:paraId="4C8ED452" w14:textId="04603E78" w:rsidR="00A111E6" w:rsidRPr="00323149" w:rsidRDefault="00405622" w:rsidP="005B657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123415200"/>
                <w:placeholder>
                  <w:docPart w:val="84DBDA46AA55499DAC7A733C3CE773FB"/>
                </w:placeholder>
              </w:sdtPr>
              <w:sdtEndPr/>
              <w:sdtContent>
                <w:r w:rsidR="000D5594" w:rsidRPr="00323149">
                  <w:t>2</w:t>
                </w:r>
                <w:r w:rsidR="00C95674">
                  <w:t>7</w:t>
                </w:r>
                <w:r w:rsidR="00341B62" w:rsidRPr="00323149">
                  <w:t xml:space="preserve"> </w:t>
                </w:r>
              </w:sdtContent>
            </w:sdt>
            <w:r w:rsidR="000D5594" w:rsidRPr="00323149">
              <w:t>Asientos</w:t>
            </w:r>
            <w:r w:rsidR="00294E7C" w:rsidRPr="00323149">
              <w:t xml:space="preserve"> </w:t>
            </w:r>
            <w:r w:rsidR="00E616FC" w:rsidRPr="00323149">
              <w:t>+</w:t>
            </w:r>
            <w:r w:rsidR="005F5A98" w:rsidRPr="00323149">
              <w:t xml:space="preserve"> 1 abatible +</w:t>
            </w:r>
            <w:r w:rsidR="00E616FC" w:rsidRPr="00323149">
              <w:t xml:space="preserve"> 1</w:t>
            </w:r>
            <w:r w:rsidR="000D5594" w:rsidRPr="00323149">
              <w:t xml:space="preserve"> Conductor</w:t>
            </w:r>
          </w:p>
        </w:tc>
      </w:tr>
      <w:tr w:rsidR="00A111E6" w:rsidRPr="00323149" w14:paraId="631AC9BE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211D28" w14:textId="77777777" w:rsidR="00A111E6" w:rsidRPr="00323149" w:rsidRDefault="005B6578" w:rsidP="00993A31">
            <w:pPr>
              <w:pStyle w:val="Prrafodelista"/>
              <w:ind w:left="0"/>
              <w:jc w:val="both"/>
            </w:pPr>
            <w:r w:rsidRPr="00323149">
              <w:t>Capacidad Total</w:t>
            </w:r>
          </w:p>
        </w:tc>
        <w:tc>
          <w:tcPr>
            <w:tcW w:w="4414" w:type="dxa"/>
          </w:tcPr>
          <w:p w14:paraId="36688749" w14:textId="513403DD" w:rsidR="00A111E6" w:rsidRPr="00323149" w:rsidRDefault="00405622" w:rsidP="00027A0F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7351058"/>
                <w:placeholder>
                  <w:docPart w:val="84DBDA46AA55499DAC7A733C3CE773FB"/>
                </w:placeholder>
              </w:sdtPr>
              <w:sdtEndPr/>
              <w:sdtContent>
                <w:sdt>
                  <w:sdtPr>
                    <w:id w:val="2008394233"/>
                    <w:placeholder>
                      <w:docPart w:val="5DD74B9498CF4788AA7BE466703C761C"/>
                    </w:placeholder>
                  </w:sdtPr>
                  <w:sdtEndPr/>
                  <w:sdtContent>
                    <w:r w:rsidR="00DC316C" w:rsidRPr="00323149">
                      <w:t>5</w:t>
                    </w:r>
                    <w:r w:rsidR="00B077DF">
                      <w:t>5</w:t>
                    </w:r>
                    <w:r w:rsidR="00DC316C" w:rsidRPr="00323149">
                      <w:t xml:space="preserve"> </w:t>
                    </w:r>
                  </w:sdtContent>
                </w:sdt>
                <w:r w:rsidR="005B6578" w:rsidRPr="00323149">
                  <w:t>pasajeros</w:t>
                </w:r>
                <w:r w:rsidR="00C14666" w:rsidRPr="00323149">
                  <w:t xml:space="preserve"> </w:t>
                </w:r>
              </w:sdtContent>
            </w:sdt>
          </w:p>
        </w:tc>
      </w:tr>
      <w:tr w:rsidR="00A111E6" w:rsidRPr="00323149" w14:paraId="6802B6F7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5BA7024" w14:textId="3723E533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Dimensiones (mm)</w:t>
            </w:r>
          </w:p>
        </w:tc>
        <w:tc>
          <w:tcPr>
            <w:tcW w:w="4414" w:type="dxa"/>
          </w:tcPr>
          <w:p w14:paraId="2C6CE10F" w14:textId="6F67B43E" w:rsidR="00A111E6" w:rsidRPr="00323149" w:rsidRDefault="00E616FC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8900</w:t>
            </w:r>
            <w:r w:rsidR="000D5594" w:rsidRPr="00323149">
              <w:rPr>
                <w:rFonts w:hint="eastAsia"/>
              </w:rPr>
              <w:t>*2</w:t>
            </w:r>
            <w:r w:rsidR="00C95674">
              <w:t>4</w:t>
            </w:r>
            <w:r w:rsidR="000D5594" w:rsidRPr="00323149">
              <w:rPr>
                <w:rFonts w:hint="eastAsia"/>
              </w:rPr>
              <w:t>50*3</w:t>
            </w:r>
            <w:r w:rsidR="00C95674">
              <w:t>160</w:t>
            </w:r>
          </w:p>
        </w:tc>
      </w:tr>
      <w:tr w:rsidR="00A111E6" w:rsidRPr="00323149" w14:paraId="4A08464A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B321C9D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Material Carrocería</w:t>
            </w:r>
          </w:p>
        </w:tc>
        <w:tc>
          <w:tcPr>
            <w:tcW w:w="4414" w:type="dxa"/>
          </w:tcPr>
          <w:p w14:paraId="5C8088AD" w14:textId="77777777" w:rsidR="00A111E6" w:rsidRPr="00323149" w:rsidRDefault="005B6578" w:rsidP="00993A3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Acero</w:t>
            </w:r>
          </w:p>
        </w:tc>
      </w:tr>
      <w:tr w:rsidR="00A111E6" w:rsidRPr="00323149" w14:paraId="76C654E8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A7D5EDF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Peso Bruto Vehicular</w:t>
            </w:r>
          </w:p>
        </w:tc>
        <w:tc>
          <w:tcPr>
            <w:tcW w:w="4414" w:type="dxa"/>
          </w:tcPr>
          <w:p w14:paraId="76AD709E" w14:textId="314C5E18" w:rsidR="00A111E6" w:rsidRPr="00323149" w:rsidRDefault="005B6578" w:rsidP="005B657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</w:t>
            </w:r>
            <w:r w:rsidR="000C174A" w:rsidRPr="00323149">
              <w:t>4</w:t>
            </w:r>
            <w:r w:rsidR="00B52BF6" w:rsidRPr="00323149">
              <w:t>.</w:t>
            </w:r>
            <w:r w:rsidR="00775995" w:rsidRPr="00323149">
              <w:t>0</w:t>
            </w:r>
            <w:r w:rsidR="00B52BF6" w:rsidRPr="00323149">
              <w:t>00</w:t>
            </w:r>
            <w:r w:rsidR="00341B62" w:rsidRPr="00323149">
              <w:t xml:space="preserve"> kg</w:t>
            </w:r>
          </w:p>
        </w:tc>
      </w:tr>
      <w:tr w:rsidR="00A111E6" w:rsidRPr="00323149" w14:paraId="6ED051D9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B43DB2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Peso Neto</w:t>
            </w:r>
          </w:p>
        </w:tc>
        <w:tc>
          <w:tcPr>
            <w:tcW w:w="4414" w:type="dxa"/>
          </w:tcPr>
          <w:p w14:paraId="6AAFA16A" w14:textId="6B8ED5E7" w:rsidR="00A111E6" w:rsidRPr="00323149" w:rsidRDefault="00B52BF6" w:rsidP="005B657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9.</w:t>
            </w:r>
            <w:r w:rsidR="004E66A0" w:rsidRPr="00323149">
              <w:t>6</w:t>
            </w:r>
            <w:r w:rsidRPr="00323149">
              <w:t xml:space="preserve">00 </w:t>
            </w:r>
            <w:r w:rsidR="00341B62" w:rsidRPr="00323149">
              <w:t>kg</w:t>
            </w:r>
          </w:p>
        </w:tc>
      </w:tr>
      <w:tr w:rsidR="00A111E6" w:rsidRPr="00323149" w14:paraId="53E43483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8E0D2B7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Pendiente Máxima</w:t>
            </w:r>
          </w:p>
        </w:tc>
        <w:tc>
          <w:tcPr>
            <w:tcW w:w="4414" w:type="dxa"/>
          </w:tcPr>
          <w:p w14:paraId="74008B12" w14:textId="18275E5B" w:rsidR="00A111E6" w:rsidRPr="00323149" w:rsidRDefault="00946435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20%</w:t>
            </w:r>
          </w:p>
        </w:tc>
      </w:tr>
      <w:tr w:rsidR="00A111E6" w:rsidRPr="00323149" w14:paraId="49A93D49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BF72E8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22203BF7" w14:textId="459AC03C" w:rsidR="005B6578" w:rsidRPr="00323149" w:rsidRDefault="000D5594" w:rsidP="005B657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FOTON </w:t>
            </w:r>
            <w:proofErr w:type="spellStart"/>
            <w:r w:rsidRPr="00323149">
              <w:t>by</w:t>
            </w:r>
            <w:proofErr w:type="spellEnd"/>
            <w:r w:rsidRPr="00323149">
              <w:t xml:space="preserve"> </w:t>
            </w:r>
            <w:proofErr w:type="spellStart"/>
            <w:r w:rsidR="00775995" w:rsidRPr="00323149">
              <w:rPr>
                <w:rFonts w:eastAsiaTheme="minorEastAsia"/>
                <w:sz w:val="21"/>
                <w:lang w:eastAsia="zh-CN"/>
              </w:rPr>
              <w:t>Prestolite</w:t>
            </w:r>
            <w:proofErr w:type="spellEnd"/>
            <w:r w:rsidR="00B52BF6" w:rsidRPr="00323149">
              <w:rPr>
                <w:rFonts w:eastAsiaTheme="minorEastAsia"/>
                <w:sz w:val="21"/>
                <w:lang w:eastAsia="zh-CN"/>
              </w:rPr>
              <w:t xml:space="preserve">  </w:t>
            </w:r>
            <w:r w:rsidR="00B52BF6" w:rsidRPr="00323149">
              <w:rPr>
                <w:rFonts w:eastAsiaTheme="minorEastAsia"/>
                <w:sz w:val="21"/>
                <w:highlight w:val="yellow"/>
                <w:lang w:eastAsia="zh-CN"/>
              </w:rPr>
              <w:t xml:space="preserve"> </w:t>
            </w:r>
          </w:p>
        </w:tc>
      </w:tr>
      <w:tr w:rsidR="00A111E6" w:rsidRPr="00323149" w14:paraId="5DD3E129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CA0E917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Torque Máximo</w:t>
            </w:r>
          </w:p>
        </w:tc>
        <w:tc>
          <w:tcPr>
            <w:tcW w:w="4414" w:type="dxa"/>
          </w:tcPr>
          <w:p w14:paraId="441B13D0" w14:textId="25EC6DAC" w:rsidR="00A111E6" w:rsidRPr="00323149" w:rsidRDefault="00B52BF6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2.</w:t>
            </w:r>
            <w:r w:rsidR="00775995" w:rsidRPr="00323149">
              <w:t>500</w:t>
            </w:r>
            <w:r w:rsidR="005B6578" w:rsidRPr="00323149">
              <w:t xml:space="preserve"> Nm</w:t>
            </w:r>
          </w:p>
        </w:tc>
      </w:tr>
      <w:tr w:rsidR="00A22B21" w:rsidRPr="00323149" w14:paraId="6A82363B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AB30DA" w14:textId="27467CE4" w:rsidR="00A22B21" w:rsidRPr="00323149" w:rsidRDefault="00A22B21" w:rsidP="00993A31">
            <w:pPr>
              <w:pStyle w:val="Prrafodelista"/>
              <w:ind w:left="0"/>
              <w:jc w:val="both"/>
            </w:pPr>
            <w:r w:rsidRPr="00323149">
              <w:t>Dirección</w:t>
            </w:r>
          </w:p>
        </w:tc>
        <w:tc>
          <w:tcPr>
            <w:tcW w:w="4414" w:type="dxa"/>
          </w:tcPr>
          <w:p w14:paraId="0F7DDC89" w14:textId="3A49C685" w:rsidR="00A22B21" w:rsidRPr="00323149" w:rsidRDefault="00A22B21" w:rsidP="00993A3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Bosch</w:t>
            </w:r>
          </w:p>
        </w:tc>
      </w:tr>
      <w:tr w:rsidR="00A111E6" w:rsidRPr="00323149" w14:paraId="7A2F5332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471D07E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Eje</w:t>
            </w:r>
            <w:r w:rsidR="00341B62" w:rsidRPr="00323149">
              <w:t xml:space="preserve"> Delantero</w:t>
            </w:r>
          </w:p>
        </w:tc>
        <w:tc>
          <w:tcPr>
            <w:tcW w:w="4414" w:type="dxa"/>
          </w:tcPr>
          <w:p w14:paraId="3D582925" w14:textId="1F49C5CC" w:rsidR="00A111E6" w:rsidRPr="00323149" w:rsidRDefault="00AF2681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341B62" w:rsidRPr="00323149" w14:paraId="4CF61701" w14:textId="77777777" w:rsidTr="00A54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4978E71" w14:textId="77777777" w:rsidR="00341B62" w:rsidRPr="00323149" w:rsidRDefault="00341B62" w:rsidP="00341B62">
            <w:pPr>
              <w:pStyle w:val="Prrafodelista"/>
              <w:ind w:left="0"/>
              <w:jc w:val="both"/>
            </w:pPr>
            <w:r w:rsidRPr="00323149">
              <w:t>Eje Trasero</w:t>
            </w:r>
          </w:p>
        </w:tc>
        <w:tc>
          <w:tcPr>
            <w:tcW w:w="4414" w:type="dxa"/>
            <w:vAlign w:val="bottom"/>
          </w:tcPr>
          <w:p w14:paraId="45404078" w14:textId="0A40DE08" w:rsidR="00341B62" w:rsidRPr="00323149" w:rsidRDefault="00AF2681" w:rsidP="00595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823E2E" w:rsidRPr="00323149" w14:paraId="3A3C18F9" w14:textId="77777777" w:rsidTr="00A5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5B4B1C" w14:textId="725387EA" w:rsidR="00823E2E" w:rsidRPr="00323149" w:rsidRDefault="00823E2E" w:rsidP="00341B62">
            <w:pPr>
              <w:pStyle w:val="Prrafodelista"/>
              <w:ind w:left="0"/>
              <w:jc w:val="both"/>
            </w:pPr>
            <w:r w:rsidRPr="00323149">
              <w:t>Suspensión</w:t>
            </w:r>
          </w:p>
        </w:tc>
        <w:tc>
          <w:tcPr>
            <w:tcW w:w="4414" w:type="dxa"/>
            <w:vAlign w:val="bottom"/>
          </w:tcPr>
          <w:p w14:paraId="5E5D3EB9" w14:textId="060A2BC6" w:rsidR="00823E2E" w:rsidRPr="00323149" w:rsidRDefault="00B077DF" w:rsidP="00595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77DF">
              <w:t xml:space="preserve">Tipo Neumática con Sistema </w:t>
            </w:r>
            <w:proofErr w:type="spellStart"/>
            <w:r w:rsidRPr="00B077DF">
              <w:t>Kneeling</w:t>
            </w:r>
            <w:proofErr w:type="spellEnd"/>
          </w:p>
        </w:tc>
      </w:tr>
      <w:tr w:rsidR="00A22B21" w:rsidRPr="00323149" w14:paraId="59E6EAD6" w14:textId="77777777" w:rsidTr="00A54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3E56D10" w14:textId="2D585FCE" w:rsidR="00A22B21" w:rsidRPr="00323149" w:rsidRDefault="00A22B21" w:rsidP="00341B62">
            <w:pPr>
              <w:pStyle w:val="Prrafodelista"/>
              <w:ind w:left="0"/>
              <w:jc w:val="both"/>
            </w:pPr>
            <w:r w:rsidRPr="00323149">
              <w:t>Frenos</w:t>
            </w:r>
          </w:p>
        </w:tc>
        <w:tc>
          <w:tcPr>
            <w:tcW w:w="4414" w:type="dxa"/>
            <w:vAlign w:val="bottom"/>
          </w:tcPr>
          <w:p w14:paraId="7395EE61" w14:textId="18968953" w:rsidR="00A22B21" w:rsidRPr="00323149" w:rsidRDefault="00A22B21" w:rsidP="0034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Tipo Pastilla y Disco</w:t>
            </w:r>
          </w:p>
        </w:tc>
      </w:tr>
      <w:tr w:rsidR="00341B62" w:rsidRPr="00323149" w14:paraId="3B79F307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DD7248" w14:textId="77777777" w:rsidR="00341B62" w:rsidRPr="00323149" w:rsidRDefault="00341B62" w:rsidP="00341B62">
            <w:pPr>
              <w:pStyle w:val="Prrafodelista"/>
              <w:ind w:left="0"/>
              <w:jc w:val="both"/>
            </w:pPr>
            <w:r w:rsidRPr="00323149">
              <w:t>ABS</w:t>
            </w:r>
          </w:p>
        </w:tc>
        <w:tc>
          <w:tcPr>
            <w:tcW w:w="4414" w:type="dxa"/>
          </w:tcPr>
          <w:p w14:paraId="257603BB" w14:textId="2291F7C6" w:rsidR="00341B62" w:rsidRPr="00323149" w:rsidRDefault="0059529B" w:rsidP="00341B62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ABS + EBS</w:t>
            </w:r>
          </w:p>
        </w:tc>
      </w:tr>
      <w:tr w:rsidR="00341B62" w:rsidRPr="00323149" w14:paraId="50A41354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06D2211" w14:textId="77777777" w:rsidR="00341B62" w:rsidRPr="00323149" w:rsidRDefault="00341B62" w:rsidP="00341B62">
            <w:pPr>
              <w:pStyle w:val="Prrafodelista"/>
              <w:ind w:left="0"/>
              <w:jc w:val="both"/>
            </w:pPr>
            <w:r w:rsidRPr="00323149">
              <w:t>Neumáticos</w:t>
            </w:r>
          </w:p>
        </w:tc>
        <w:tc>
          <w:tcPr>
            <w:tcW w:w="4414" w:type="dxa"/>
          </w:tcPr>
          <w:p w14:paraId="05C0CDCE" w14:textId="2D6F5E77" w:rsidR="00341B62" w:rsidRPr="00323149" w:rsidRDefault="00341B62" w:rsidP="00341B62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2</w:t>
            </w:r>
            <w:r w:rsidR="0059529B" w:rsidRPr="00323149">
              <w:t>6</w:t>
            </w:r>
            <w:r w:rsidRPr="00323149">
              <w:t>5/</w:t>
            </w:r>
            <w:r w:rsidR="000D5594" w:rsidRPr="00323149">
              <w:t>70</w:t>
            </w:r>
            <w:r w:rsidR="0059529B" w:rsidRPr="00323149">
              <w:t xml:space="preserve"> R19</w:t>
            </w:r>
            <w:r w:rsidRPr="00323149">
              <w:t>.5</w:t>
            </w:r>
            <w:r w:rsidR="0059529B" w:rsidRPr="00323149">
              <w:t xml:space="preserve"> </w:t>
            </w:r>
            <w:r w:rsidRPr="00323149">
              <w:t xml:space="preserve"> </w:t>
            </w:r>
          </w:p>
        </w:tc>
      </w:tr>
      <w:tr w:rsidR="004F3A43" w:rsidRPr="00323149" w14:paraId="060D79DD" w14:textId="77777777" w:rsidTr="00016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1865FE6" w14:textId="77777777" w:rsidR="004F3A43" w:rsidRPr="00323149" w:rsidRDefault="004F3A43" w:rsidP="004F3A43">
            <w:pPr>
              <w:pStyle w:val="Prrafodelista"/>
              <w:ind w:left="0"/>
              <w:jc w:val="both"/>
            </w:pPr>
            <w:r w:rsidRPr="00323149">
              <w:t>Aire Acondicionado</w:t>
            </w:r>
          </w:p>
        </w:tc>
        <w:tc>
          <w:tcPr>
            <w:tcW w:w="4414" w:type="dxa"/>
            <w:vAlign w:val="bottom"/>
          </w:tcPr>
          <w:p w14:paraId="5B19C0FC" w14:textId="008965F0" w:rsidR="004F3A43" w:rsidRPr="00323149" w:rsidRDefault="00AF2681" w:rsidP="0059529B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Marca SONGZ Capacidad de 30kw</w:t>
            </w:r>
          </w:p>
        </w:tc>
      </w:tr>
      <w:tr w:rsidR="004F3A43" w:rsidRPr="00323149" w14:paraId="67457395" w14:textId="77777777" w:rsidTr="000167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E08BF7E" w14:textId="77777777" w:rsidR="004F3A43" w:rsidRPr="00323149" w:rsidRDefault="004F3A43" w:rsidP="004F3A43">
            <w:pPr>
              <w:pStyle w:val="Prrafodelista"/>
              <w:ind w:left="0"/>
              <w:jc w:val="both"/>
            </w:pPr>
            <w:r w:rsidRPr="00323149">
              <w:t>Área de minusválidos</w:t>
            </w:r>
          </w:p>
        </w:tc>
        <w:tc>
          <w:tcPr>
            <w:tcW w:w="4414" w:type="dxa"/>
            <w:vAlign w:val="bottom"/>
          </w:tcPr>
          <w:p w14:paraId="40A7250E" w14:textId="4822A394" w:rsidR="004F3A43" w:rsidRPr="00323149" w:rsidRDefault="00165181" w:rsidP="004F3A4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Por confirmar según </w:t>
            </w:r>
            <w:proofErr w:type="spellStart"/>
            <w:r w:rsidRPr="00323149">
              <w:t>layout</w:t>
            </w:r>
            <w:proofErr w:type="spellEnd"/>
            <w:r w:rsidRPr="00323149">
              <w:t xml:space="preserve"> con cliente</w:t>
            </w:r>
          </w:p>
        </w:tc>
      </w:tr>
      <w:tr w:rsidR="004F3A43" w:rsidRPr="00323149" w14:paraId="6B74DB26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0A4D20B" w14:textId="77777777" w:rsidR="004F3A43" w:rsidRPr="00323149" w:rsidRDefault="004F3A43" w:rsidP="004F3A43">
            <w:pPr>
              <w:pStyle w:val="Prrafodelista"/>
              <w:ind w:left="0"/>
              <w:jc w:val="both"/>
              <w:rPr>
                <w:b w:val="0"/>
                <w:bCs w:val="0"/>
              </w:rPr>
            </w:pPr>
            <w:r w:rsidRPr="00323149">
              <w:t>Puertos USB</w:t>
            </w:r>
          </w:p>
        </w:tc>
        <w:tc>
          <w:tcPr>
            <w:tcW w:w="4414" w:type="dxa"/>
          </w:tcPr>
          <w:p w14:paraId="7E1AF6A4" w14:textId="714E6ADA" w:rsidR="004F3A43" w:rsidRPr="00323149" w:rsidRDefault="0059529B" w:rsidP="004F3A4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14 puertos (1 Chofer + 13 pasajeros)</w:t>
            </w:r>
          </w:p>
        </w:tc>
      </w:tr>
      <w:tr w:rsidR="004F3A43" w:rsidRPr="00323149" w14:paraId="7E74E11B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D083E75" w14:textId="77777777" w:rsidR="004F3A43" w:rsidRPr="00323149" w:rsidRDefault="004F3A43" w:rsidP="004F3A43">
            <w:pPr>
              <w:pStyle w:val="Prrafodelista"/>
              <w:ind w:left="0"/>
              <w:jc w:val="both"/>
            </w:pPr>
            <w:r w:rsidRPr="00323149">
              <w:t>Wifi</w:t>
            </w:r>
          </w:p>
        </w:tc>
        <w:tc>
          <w:tcPr>
            <w:tcW w:w="4414" w:type="dxa"/>
          </w:tcPr>
          <w:p w14:paraId="4050FFDF" w14:textId="6F824732" w:rsidR="004F3A43" w:rsidRPr="00323149" w:rsidRDefault="004F3A43" w:rsidP="00A54C4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Si, Equipado con </w:t>
            </w:r>
            <w:proofErr w:type="spellStart"/>
            <w:r w:rsidRPr="00323149">
              <w:t>Router</w:t>
            </w:r>
            <w:proofErr w:type="spellEnd"/>
            <w:r w:rsidR="00DF1793" w:rsidRPr="00323149">
              <w:t xml:space="preserve"> </w:t>
            </w:r>
          </w:p>
        </w:tc>
      </w:tr>
      <w:tr w:rsidR="00A52CD1" w:rsidRPr="00323149" w14:paraId="08E64CCB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599903" w14:textId="2A235026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Pantalla informativa</w:t>
            </w:r>
          </w:p>
        </w:tc>
        <w:tc>
          <w:tcPr>
            <w:tcW w:w="4414" w:type="dxa"/>
          </w:tcPr>
          <w:p w14:paraId="634FD68A" w14:textId="0449FAA7" w:rsidR="00A52CD1" w:rsidRPr="00323149" w:rsidRDefault="00615BDF" w:rsidP="00A52CD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23149">
              <w:t>Si ,</w:t>
            </w:r>
            <w:proofErr w:type="gramEnd"/>
            <w:r w:rsidRPr="00323149">
              <w:t xml:space="preserve"> incorporada (próxima parada)</w:t>
            </w:r>
            <w:r w:rsidR="004E66A0" w:rsidRPr="00323149">
              <w:t xml:space="preserve"> Marca </w:t>
            </w:r>
            <w:proofErr w:type="spellStart"/>
            <w:r w:rsidR="004E66A0" w:rsidRPr="00323149">
              <w:t>Magnetich</w:t>
            </w:r>
            <w:proofErr w:type="spellEnd"/>
            <w:r w:rsidR="004E66A0" w:rsidRPr="00323149">
              <w:t xml:space="preserve"> North.</w:t>
            </w:r>
          </w:p>
        </w:tc>
      </w:tr>
      <w:tr w:rsidR="00A52CD1" w:rsidRPr="00323149" w14:paraId="4B71E09C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4ECB381" w14:textId="77777777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Letreros Itinerarios</w:t>
            </w:r>
          </w:p>
        </w:tc>
        <w:tc>
          <w:tcPr>
            <w:tcW w:w="4414" w:type="dxa"/>
          </w:tcPr>
          <w:p w14:paraId="67AF4EE0" w14:textId="3188EE20" w:rsidR="00A52CD1" w:rsidRPr="00323149" w:rsidRDefault="004E66A0" w:rsidP="00A52CD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Marca </w:t>
            </w:r>
            <w:proofErr w:type="spellStart"/>
            <w:r w:rsidRPr="00323149">
              <w:t>Magnetich</w:t>
            </w:r>
            <w:proofErr w:type="spellEnd"/>
            <w:r w:rsidRPr="00323149">
              <w:t xml:space="preserve"> North.</w:t>
            </w:r>
          </w:p>
        </w:tc>
      </w:tr>
      <w:tr w:rsidR="00A52CD1" w:rsidRPr="00323149" w14:paraId="075145CF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336239E" w14:textId="1F16EEDD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Cámaras</w:t>
            </w:r>
          </w:p>
        </w:tc>
        <w:tc>
          <w:tcPr>
            <w:tcW w:w="4414" w:type="dxa"/>
          </w:tcPr>
          <w:p w14:paraId="1F011361" w14:textId="085CE9CE" w:rsidR="00A52CD1" w:rsidRPr="00323149" w:rsidRDefault="00A52CD1" w:rsidP="00DF1793">
            <w:pPr>
              <w:pStyle w:val="TableParagraph"/>
              <w:spacing w:before="1" w:line="244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lang w:val="es-CL" w:eastAsia="en-US" w:bidi="ar-SA"/>
              </w:rPr>
            </w:pPr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Marca </w:t>
            </w:r>
            <w:proofErr w:type="spellStart"/>
            <w:r w:rsidR="00DF1793"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Magnetich</w:t>
            </w:r>
            <w:proofErr w:type="spellEnd"/>
            <w:r w:rsidR="00DF1793"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North</w:t>
            </w:r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, Modelo </w:t>
            </w:r>
            <w:proofErr w:type="spellStart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intelligent</w:t>
            </w:r>
            <w:proofErr w:type="spellEnd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proofErr w:type="spellStart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monitoring</w:t>
            </w:r>
            <w:proofErr w:type="spellEnd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proofErr w:type="spellStart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system</w:t>
            </w:r>
            <w:proofErr w:type="spellEnd"/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, 5</w:t>
            </w:r>
            <w:r w:rsidR="00DF1793"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r w:rsidRPr="00323149">
              <w:rPr>
                <w:lang w:val="es-CL"/>
              </w:rPr>
              <w:t>cámaras, disco duro</w:t>
            </w:r>
            <w:r w:rsidR="00DF1793" w:rsidRPr="00323149">
              <w:rPr>
                <w:lang w:val="es-CL"/>
              </w:rPr>
              <w:t>.</w:t>
            </w:r>
          </w:p>
        </w:tc>
      </w:tr>
      <w:tr w:rsidR="00A52CD1" w:rsidRPr="00323149" w14:paraId="2106181A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529283E" w14:textId="141780BB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Gabinete para instalación de dispositivos adicionales</w:t>
            </w:r>
          </w:p>
        </w:tc>
        <w:tc>
          <w:tcPr>
            <w:tcW w:w="4414" w:type="dxa"/>
          </w:tcPr>
          <w:p w14:paraId="36F99CEE" w14:textId="46F01BF7" w:rsidR="00A52CD1" w:rsidRPr="00323149" w:rsidRDefault="00A52CD1" w:rsidP="00A52CD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Equipado</w:t>
            </w:r>
          </w:p>
        </w:tc>
      </w:tr>
    </w:tbl>
    <w:p w14:paraId="304A513B" w14:textId="77777777" w:rsidR="007C551B" w:rsidRDefault="007C551B" w:rsidP="007C551B">
      <w:pPr>
        <w:pStyle w:val="Prrafodelista"/>
        <w:spacing w:after="0"/>
        <w:ind w:left="1800"/>
        <w:jc w:val="both"/>
      </w:pPr>
    </w:p>
    <w:p w14:paraId="6256AA3D" w14:textId="77777777" w:rsidR="007C551B" w:rsidRDefault="007C551B" w:rsidP="007C551B">
      <w:pPr>
        <w:pStyle w:val="Prrafodelista"/>
        <w:spacing w:after="0"/>
        <w:ind w:left="1800"/>
        <w:jc w:val="both"/>
      </w:pPr>
    </w:p>
    <w:p w14:paraId="6A0D06B2" w14:textId="2E1B2491" w:rsidR="00993A31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lastRenderedPageBreak/>
        <w:t xml:space="preserve"> Descripción de la batería</w:t>
      </w:r>
      <w:r w:rsidRPr="00323149">
        <w:tab/>
      </w:r>
    </w:p>
    <w:p w14:paraId="10C6CD4F" w14:textId="77777777" w:rsidR="00A111E6" w:rsidRPr="00323149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323149" w14:paraId="7D123D3B" w14:textId="77777777" w:rsidTr="00D56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BEFFBB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7B656CF7" w14:textId="77777777" w:rsidR="00A111E6" w:rsidRPr="00323149" w:rsidRDefault="00A111E6" w:rsidP="00D56723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A111E6" w:rsidRPr="00323149" w14:paraId="670635BA" w14:textId="77777777" w:rsidTr="005F5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C40A3A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Marca Batería</w:t>
            </w:r>
          </w:p>
        </w:tc>
        <w:tc>
          <w:tcPr>
            <w:tcW w:w="4414" w:type="dxa"/>
          </w:tcPr>
          <w:p w14:paraId="5EC92E68" w14:textId="77777777" w:rsidR="00A111E6" w:rsidRPr="00323149" w:rsidRDefault="002747BD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CATL</w:t>
            </w:r>
          </w:p>
        </w:tc>
      </w:tr>
      <w:tr w:rsidR="00A111E6" w:rsidRPr="00323149" w14:paraId="61D48B4C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481AA0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Composición Química Batería</w:t>
            </w:r>
          </w:p>
        </w:tc>
        <w:tc>
          <w:tcPr>
            <w:tcW w:w="4414" w:type="dxa"/>
          </w:tcPr>
          <w:p w14:paraId="0D326836" w14:textId="77777777" w:rsidR="00A111E6" w:rsidRPr="00323149" w:rsidRDefault="002747BD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LFP</w:t>
            </w:r>
          </w:p>
        </w:tc>
      </w:tr>
      <w:tr w:rsidR="002747BD" w:rsidRPr="00323149" w14:paraId="580645FB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F0DED7" w14:textId="77777777" w:rsidR="002747BD" w:rsidRPr="00323149" w:rsidRDefault="002747BD" w:rsidP="00D56723">
            <w:pPr>
              <w:pStyle w:val="Prrafodelista"/>
              <w:ind w:left="0"/>
              <w:jc w:val="both"/>
            </w:pPr>
            <w:r w:rsidRPr="00323149">
              <w:t>Capacidad Nominal Batería</w:t>
            </w:r>
          </w:p>
        </w:tc>
        <w:tc>
          <w:tcPr>
            <w:tcW w:w="4414" w:type="dxa"/>
          </w:tcPr>
          <w:p w14:paraId="00A1BE18" w14:textId="44F271F6" w:rsidR="002747BD" w:rsidRPr="00323149" w:rsidRDefault="004E66A0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CATL DE 231,84 kWh</w:t>
            </w:r>
          </w:p>
        </w:tc>
      </w:tr>
      <w:tr w:rsidR="00A111E6" w:rsidRPr="00323149" w14:paraId="7DDAA1BC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3B78EEC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Estándar Conector</w:t>
            </w:r>
          </w:p>
        </w:tc>
        <w:tc>
          <w:tcPr>
            <w:tcW w:w="4414" w:type="dxa"/>
          </w:tcPr>
          <w:p w14:paraId="33F29F6B" w14:textId="0EC24F5F" w:rsidR="00A111E6" w:rsidRPr="00323149" w:rsidRDefault="002747BD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CCS combo 2</w:t>
            </w:r>
            <w:r w:rsidR="00DF1793" w:rsidRPr="00323149">
              <w:t>, Phoenix</w:t>
            </w:r>
          </w:p>
        </w:tc>
      </w:tr>
    </w:tbl>
    <w:p w14:paraId="093BA59F" w14:textId="77777777" w:rsidR="00A111E6" w:rsidRPr="00323149" w:rsidRDefault="00A111E6" w:rsidP="00A111E6">
      <w:pPr>
        <w:spacing w:after="0"/>
        <w:jc w:val="both"/>
      </w:pPr>
    </w:p>
    <w:p w14:paraId="504D7CA8" w14:textId="77777777" w:rsidR="00A111E6" w:rsidRPr="00323149" w:rsidRDefault="00A111E6" w:rsidP="00A111E6">
      <w:pPr>
        <w:spacing w:after="0"/>
        <w:jc w:val="both"/>
      </w:pPr>
    </w:p>
    <w:p w14:paraId="47B42634" w14:textId="77777777" w:rsidR="00A111E6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t xml:space="preserve"> Garantías</w:t>
      </w:r>
    </w:p>
    <w:p w14:paraId="652A6551" w14:textId="77777777" w:rsidR="00A111E6" w:rsidRPr="00323149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323149" w14:paraId="7F687CF4" w14:textId="77777777" w:rsidTr="00D56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67DB8C2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4025A645" w14:textId="77777777" w:rsidR="00A111E6" w:rsidRPr="00323149" w:rsidRDefault="00A111E6" w:rsidP="00D56723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A111E6" w:rsidRPr="00323149" w14:paraId="19D4D0DD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68E9F50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General del Bus</w:t>
            </w:r>
          </w:p>
        </w:tc>
        <w:sdt>
          <w:sdtPr>
            <w:id w:val="614954385"/>
            <w:placeholder>
              <w:docPart w:val="8E4DE10C66F74DD2A4C8AFD4FBE304C3"/>
            </w:placeholder>
          </w:sdtPr>
          <w:sdtEndPr/>
          <w:sdtContent>
            <w:tc>
              <w:tcPr>
                <w:tcW w:w="4414" w:type="dxa"/>
              </w:tcPr>
              <w:p w14:paraId="0882B7E0" w14:textId="7B292686" w:rsidR="00A111E6" w:rsidRPr="00323149" w:rsidRDefault="0032617D" w:rsidP="00E257EF">
                <w:pPr>
                  <w:pStyle w:val="Prrafodelista"/>
                  <w:ind w:left="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323149">
                  <w:t>3</w:t>
                </w:r>
                <w:r w:rsidR="00E257EF" w:rsidRPr="00323149">
                  <w:t xml:space="preserve"> años</w:t>
                </w:r>
                <w:r w:rsidRPr="00323149">
                  <w:t xml:space="preserve"> o </w:t>
                </w:r>
                <w:r w:rsidR="004F3A43" w:rsidRPr="00323149">
                  <w:t>250</w:t>
                </w:r>
                <w:r w:rsidRPr="00323149">
                  <w:t xml:space="preserve">.000 </w:t>
                </w:r>
                <w:proofErr w:type="spellStart"/>
                <w:r w:rsidRPr="00323149">
                  <w:t>kms</w:t>
                </w:r>
                <w:proofErr w:type="spellEnd"/>
                <w:r w:rsidRPr="00323149">
                  <w:t>. lo que primero se cumpla</w:t>
                </w:r>
                <w:r w:rsidR="004E66A0" w:rsidRPr="00323149">
                  <w:t xml:space="preserve">. </w:t>
                </w:r>
                <w:r w:rsidR="00EF5588" w:rsidRPr="00722620">
                  <w:t xml:space="preserve">Verificar Póliza de garantía en </w:t>
                </w:r>
                <w:r w:rsidR="00EF5588"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A111E6" w:rsidRPr="00323149" w14:paraId="529068E3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45D6283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Baterías</w:t>
            </w:r>
          </w:p>
        </w:tc>
        <w:sdt>
          <w:sdtPr>
            <w:id w:val="-1782178036"/>
            <w:placeholder>
              <w:docPart w:val="6A5508856C4D43D1A771964F8419E34B"/>
            </w:placeholder>
          </w:sdtPr>
          <w:sdtEndPr/>
          <w:sdtContent>
            <w:tc>
              <w:tcPr>
                <w:tcW w:w="4414" w:type="dxa"/>
              </w:tcPr>
              <w:p w14:paraId="5D990638" w14:textId="48E1D5D7" w:rsidR="00A111E6" w:rsidRPr="00323149" w:rsidRDefault="00DF1793" w:rsidP="00E257EF">
                <w:pPr>
                  <w:pStyle w:val="Prrafodelista"/>
                  <w:ind w:left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323149">
                  <w:t>10</w:t>
                </w:r>
                <w:r w:rsidR="00E257EF" w:rsidRPr="00323149">
                  <w:t xml:space="preserve"> años</w:t>
                </w:r>
                <w:r w:rsidR="0032617D" w:rsidRPr="00323149">
                  <w:t xml:space="preserve"> o </w:t>
                </w:r>
                <w:r w:rsidR="009F03EE">
                  <w:t>8</w:t>
                </w:r>
                <w:r w:rsidR="0032617D" w:rsidRPr="00323149">
                  <w:t xml:space="preserve">00.000 </w:t>
                </w:r>
                <w:proofErr w:type="spellStart"/>
                <w:r w:rsidR="0032617D" w:rsidRPr="00323149">
                  <w:t>kms</w:t>
                </w:r>
                <w:proofErr w:type="spellEnd"/>
                <w:r w:rsidR="0032617D" w:rsidRPr="00323149">
                  <w:t xml:space="preserve">. lo que primero se cumpla, y con una atenuación de </w:t>
                </w:r>
                <w:r w:rsidRPr="00323149">
                  <w:t>3</w:t>
                </w:r>
                <w:r w:rsidR="0032617D" w:rsidRPr="00323149">
                  <w:t>0% de la batería</w:t>
                </w:r>
                <w:r w:rsidR="004E66A0" w:rsidRPr="00323149">
                  <w:t xml:space="preserve">. </w:t>
                </w:r>
                <w:r w:rsidR="00EF5588" w:rsidRPr="00722620">
                  <w:t xml:space="preserve">Verificar Póliza de garantía en </w:t>
                </w:r>
                <w:r w:rsidR="00EF5588"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A111E6" w:rsidRPr="00323149" w14:paraId="15234799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9149E71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770EFD95" w14:textId="792B44E6" w:rsidR="00A111E6" w:rsidRPr="00323149" w:rsidRDefault="00B8112E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="00A111E6" w:rsidRPr="00323149">
              <w:t xml:space="preserve"> años</w:t>
            </w:r>
            <w:r w:rsidR="004F3A43" w:rsidRPr="00323149">
              <w:t xml:space="preserve"> o 400.000 </w:t>
            </w:r>
            <w:proofErr w:type="spellStart"/>
            <w:r w:rsidR="004F3A43" w:rsidRPr="00323149">
              <w:t>kms</w:t>
            </w:r>
            <w:proofErr w:type="spellEnd"/>
            <w:r w:rsidR="004E66A0" w:rsidRPr="00323149">
              <w:t xml:space="preserve">. </w:t>
            </w:r>
            <w:r w:rsidR="00EF5588" w:rsidRPr="00722620">
              <w:t xml:space="preserve">Verificar Póliza de garantía en </w:t>
            </w:r>
            <w:r w:rsidR="00EF5588" w:rsidRPr="00722620">
              <w:rPr>
                <w:b/>
                <w:bCs/>
              </w:rPr>
              <w:t>Anexo 1</w:t>
            </w:r>
          </w:p>
        </w:tc>
      </w:tr>
      <w:tr w:rsidR="00CF2D73" w:rsidRPr="00323149" w14:paraId="14ADC20B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57E85D6" w14:textId="3DC2EDCE" w:rsidR="00CF2D73" w:rsidRPr="00323149" w:rsidRDefault="00CF2D73" w:rsidP="00D56723">
            <w:pPr>
              <w:pStyle w:val="Prrafodelista"/>
              <w:ind w:left="0"/>
              <w:jc w:val="both"/>
            </w:pPr>
            <w:r w:rsidRPr="00323149">
              <w:t>Eje</w:t>
            </w:r>
            <w:r w:rsidR="004F3A43" w:rsidRPr="00323149">
              <w:t>s</w:t>
            </w:r>
            <w:r w:rsidR="00946435" w:rsidRPr="00323149">
              <w:t xml:space="preserve"> trasero </w:t>
            </w:r>
          </w:p>
        </w:tc>
        <w:tc>
          <w:tcPr>
            <w:tcW w:w="4414" w:type="dxa"/>
          </w:tcPr>
          <w:p w14:paraId="61E120A2" w14:textId="6CABF3C0" w:rsidR="00CF2D73" w:rsidRPr="00323149" w:rsidRDefault="00940B63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  <w:r w:rsidR="00CF2D73" w:rsidRPr="00323149">
              <w:t xml:space="preserve"> años</w:t>
            </w:r>
            <w:r w:rsidR="004F3A43" w:rsidRPr="00323149">
              <w:t xml:space="preserve"> o </w:t>
            </w:r>
            <w:r w:rsidR="00EF30AB" w:rsidRPr="00323149">
              <w:t xml:space="preserve">400.000 </w:t>
            </w:r>
            <w:proofErr w:type="spellStart"/>
            <w:r w:rsidR="004F3A43" w:rsidRPr="00323149">
              <w:t>kms</w:t>
            </w:r>
            <w:proofErr w:type="spellEnd"/>
            <w:r w:rsidR="00EF5588">
              <w:t>.</w:t>
            </w:r>
            <w:r w:rsidR="00EF5588" w:rsidRPr="00722620">
              <w:t xml:space="preserve"> Verificar Póliza de garantía en </w:t>
            </w:r>
            <w:r w:rsidR="00EF5588" w:rsidRPr="00722620">
              <w:rPr>
                <w:b/>
                <w:bCs/>
              </w:rPr>
              <w:t>Anexo 1</w:t>
            </w:r>
          </w:p>
        </w:tc>
      </w:tr>
    </w:tbl>
    <w:p w14:paraId="68F9D5A5" w14:textId="77777777" w:rsidR="00A111E6" w:rsidRPr="00323149" w:rsidRDefault="00A111E6" w:rsidP="00A111E6">
      <w:pPr>
        <w:spacing w:after="0"/>
        <w:jc w:val="both"/>
      </w:pPr>
    </w:p>
    <w:p w14:paraId="5385F6E1" w14:textId="77777777" w:rsidR="00340640" w:rsidRPr="00323149" w:rsidRDefault="00340640" w:rsidP="00A111E6">
      <w:pPr>
        <w:spacing w:after="0"/>
        <w:jc w:val="both"/>
      </w:pPr>
      <w:r w:rsidRPr="00323149">
        <w:t>Todas las garantías serán otorgadas por Andes Motor o el represente local de la marca de los componentes.</w:t>
      </w:r>
    </w:p>
    <w:p w14:paraId="555CEAB5" w14:textId="77777777" w:rsidR="00340640" w:rsidRPr="00323149" w:rsidRDefault="00340640" w:rsidP="00A111E6">
      <w:pPr>
        <w:spacing w:after="0"/>
        <w:jc w:val="both"/>
      </w:pPr>
    </w:p>
    <w:p w14:paraId="68A4FAD7" w14:textId="77777777" w:rsidR="00A111E6" w:rsidRPr="00323149" w:rsidRDefault="002747BD" w:rsidP="00993A31">
      <w:pPr>
        <w:pStyle w:val="Prrafodelista"/>
        <w:numPr>
          <w:ilvl w:val="1"/>
          <w:numId w:val="2"/>
        </w:numPr>
        <w:spacing w:after="0"/>
        <w:jc w:val="both"/>
      </w:pPr>
      <w:bookmarkStart w:id="1" w:name="_Hlk204087895"/>
      <w:r w:rsidRPr="00323149">
        <w:t xml:space="preserve"> Otras características</w:t>
      </w:r>
    </w:p>
    <w:bookmarkEnd w:id="1"/>
    <w:p w14:paraId="1C380930" w14:textId="77777777" w:rsidR="002747BD" w:rsidRPr="00323149" w:rsidRDefault="002747BD" w:rsidP="002747BD">
      <w:pPr>
        <w:spacing w:after="0"/>
        <w:jc w:val="both"/>
      </w:pPr>
    </w:p>
    <w:p w14:paraId="2CC52C50" w14:textId="25BA7182" w:rsidR="002747BD" w:rsidRPr="00323149" w:rsidRDefault="002747BD" w:rsidP="002747BD">
      <w:pPr>
        <w:spacing w:after="0"/>
        <w:ind w:left="1800"/>
        <w:jc w:val="both"/>
      </w:pPr>
      <w:r w:rsidRPr="00323149">
        <w:t>Cumplimiento decreto 122</w:t>
      </w:r>
      <w:r w:rsidR="00341B62" w:rsidRPr="00323149">
        <w:t xml:space="preserve"> y Manual de Normas Graficas Vigente</w:t>
      </w:r>
    </w:p>
    <w:p w14:paraId="2341C38B" w14:textId="77777777" w:rsidR="002747BD" w:rsidRPr="00323149" w:rsidRDefault="002747BD" w:rsidP="002747BD">
      <w:pPr>
        <w:spacing w:after="0"/>
        <w:jc w:val="both"/>
      </w:pPr>
    </w:p>
    <w:p w14:paraId="2CF7741A" w14:textId="77777777" w:rsidR="002747BD" w:rsidRPr="00323149" w:rsidRDefault="002747BD" w:rsidP="002747BD">
      <w:pPr>
        <w:spacing w:after="0"/>
        <w:jc w:val="both"/>
      </w:pPr>
    </w:p>
    <w:p w14:paraId="23340B5D" w14:textId="77777777" w:rsidR="00AB6B1B" w:rsidRPr="00323149" w:rsidRDefault="00AB6B1B" w:rsidP="002747BD">
      <w:pPr>
        <w:spacing w:after="0"/>
        <w:jc w:val="both"/>
      </w:pPr>
    </w:p>
    <w:p w14:paraId="31F69C34" w14:textId="77777777" w:rsidR="00AB6B1B" w:rsidRPr="00323149" w:rsidRDefault="00AB6B1B" w:rsidP="002747BD">
      <w:pPr>
        <w:spacing w:after="0"/>
        <w:jc w:val="both"/>
      </w:pPr>
    </w:p>
    <w:p w14:paraId="49ED1CE7" w14:textId="77777777" w:rsidR="00A52CD1" w:rsidRPr="00323149" w:rsidRDefault="00A52CD1" w:rsidP="002747BD">
      <w:pPr>
        <w:spacing w:after="0"/>
        <w:jc w:val="both"/>
      </w:pPr>
    </w:p>
    <w:p w14:paraId="096C6158" w14:textId="77777777" w:rsidR="00615BDF" w:rsidRPr="00323149" w:rsidRDefault="00615BDF" w:rsidP="002747BD">
      <w:pPr>
        <w:spacing w:after="0"/>
        <w:jc w:val="both"/>
      </w:pPr>
    </w:p>
    <w:p w14:paraId="172581F9" w14:textId="77777777" w:rsidR="00615BDF" w:rsidRPr="00323149" w:rsidRDefault="00615BDF" w:rsidP="002747BD">
      <w:pPr>
        <w:spacing w:after="0"/>
        <w:jc w:val="both"/>
      </w:pPr>
    </w:p>
    <w:p w14:paraId="03F77A81" w14:textId="77777777" w:rsidR="00A52CD1" w:rsidRPr="00323149" w:rsidRDefault="00A52CD1" w:rsidP="002747BD">
      <w:pPr>
        <w:spacing w:after="0"/>
        <w:jc w:val="both"/>
      </w:pPr>
    </w:p>
    <w:p w14:paraId="2191A6C1" w14:textId="77777777" w:rsidR="00E82EB5" w:rsidRPr="00323149" w:rsidRDefault="00E82EB5" w:rsidP="002747BD">
      <w:pPr>
        <w:spacing w:after="0"/>
        <w:jc w:val="both"/>
      </w:pPr>
    </w:p>
    <w:p w14:paraId="689C73C9" w14:textId="77777777" w:rsidR="00E82EB5" w:rsidRPr="00323149" w:rsidRDefault="00E82EB5" w:rsidP="002747BD">
      <w:pPr>
        <w:spacing w:after="0"/>
        <w:jc w:val="both"/>
      </w:pPr>
    </w:p>
    <w:p w14:paraId="4F50BED0" w14:textId="77777777" w:rsidR="00E82EB5" w:rsidRPr="00323149" w:rsidRDefault="00E82EB5" w:rsidP="002747BD">
      <w:pPr>
        <w:spacing w:after="0"/>
        <w:jc w:val="both"/>
      </w:pPr>
    </w:p>
    <w:p w14:paraId="11E58F68" w14:textId="77777777" w:rsidR="00A52CD1" w:rsidRDefault="00A52CD1" w:rsidP="002747BD">
      <w:pPr>
        <w:spacing w:after="0"/>
        <w:jc w:val="both"/>
      </w:pPr>
    </w:p>
    <w:p w14:paraId="2A847507" w14:textId="77777777" w:rsidR="00302413" w:rsidRDefault="00302413" w:rsidP="002747BD">
      <w:pPr>
        <w:spacing w:after="0"/>
        <w:jc w:val="both"/>
      </w:pPr>
    </w:p>
    <w:p w14:paraId="7248FED6" w14:textId="77777777" w:rsidR="00302413" w:rsidRPr="00323149" w:rsidRDefault="00302413" w:rsidP="002747BD">
      <w:pPr>
        <w:spacing w:after="0"/>
        <w:jc w:val="both"/>
      </w:pPr>
    </w:p>
    <w:p w14:paraId="61035623" w14:textId="77777777" w:rsidR="00A52CD1" w:rsidRPr="00323149" w:rsidRDefault="00A52CD1" w:rsidP="002747BD">
      <w:pPr>
        <w:spacing w:after="0"/>
        <w:jc w:val="both"/>
      </w:pPr>
    </w:p>
    <w:p w14:paraId="2C2DE3A9" w14:textId="3A69AA51" w:rsidR="00340640" w:rsidRPr="00323149" w:rsidRDefault="00340640" w:rsidP="002747BD">
      <w:pPr>
        <w:spacing w:after="0"/>
        <w:jc w:val="both"/>
      </w:pPr>
    </w:p>
    <w:p w14:paraId="7258130D" w14:textId="77777777" w:rsidR="00DF1793" w:rsidRPr="00323149" w:rsidRDefault="00DF1793" w:rsidP="002747BD">
      <w:pPr>
        <w:spacing w:after="0"/>
        <w:jc w:val="both"/>
      </w:pPr>
    </w:p>
    <w:p w14:paraId="02B7C6C3" w14:textId="5F50D871" w:rsidR="003F1ADA" w:rsidRPr="00323149" w:rsidRDefault="003F1ADA" w:rsidP="002747BD">
      <w:pPr>
        <w:spacing w:after="0"/>
        <w:jc w:val="both"/>
      </w:pPr>
    </w:p>
    <w:p w14:paraId="3B8C4A55" w14:textId="100C8336" w:rsidR="003F1ADA" w:rsidRPr="00323149" w:rsidRDefault="003F1ADA" w:rsidP="002747BD">
      <w:pPr>
        <w:spacing w:after="0"/>
        <w:jc w:val="both"/>
      </w:pPr>
    </w:p>
    <w:p w14:paraId="5E4C4530" w14:textId="77777777" w:rsidR="002747BD" w:rsidRPr="00323149" w:rsidRDefault="002747BD" w:rsidP="002747BD">
      <w:pPr>
        <w:pStyle w:val="Prrafodelista"/>
        <w:numPr>
          <w:ilvl w:val="0"/>
          <w:numId w:val="2"/>
        </w:numPr>
        <w:spacing w:after="0"/>
        <w:jc w:val="both"/>
      </w:pPr>
      <w:r w:rsidRPr="00323149">
        <w:t>Imágenes referenciales</w:t>
      </w:r>
    </w:p>
    <w:p w14:paraId="2F0730E2" w14:textId="77777777" w:rsidR="002747BD" w:rsidRPr="00323149" w:rsidRDefault="002747BD" w:rsidP="002747BD">
      <w:pPr>
        <w:spacing w:after="0"/>
        <w:jc w:val="both"/>
      </w:pPr>
    </w:p>
    <w:p w14:paraId="41EB1DE7" w14:textId="0EE07864" w:rsidR="002747BD" w:rsidRPr="00323149" w:rsidRDefault="009225C6" w:rsidP="009225C6">
      <w:pPr>
        <w:spacing w:after="0"/>
        <w:jc w:val="center"/>
      </w:pPr>
      <w:r w:rsidRPr="00323149">
        <w:rPr>
          <w:noProof/>
          <w:lang w:eastAsia="es-CL"/>
        </w:rPr>
        <w:drawing>
          <wp:inline distT="0" distB="0" distL="0" distR="0" wp14:anchorId="54775ECE" wp14:editId="7B613D06">
            <wp:extent cx="2743200" cy="19076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0505" cy="193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EB8D" w14:textId="77777777" w:rsidR="002747BD" w:rsidRPr="00323149" w:rsidRDefault="002747BD" w:rsidP="002747BD">
      <w:pPr>
        <w:spacing w:after="0"/>
        <w:jc w:val="both"/>
      </w:pPr>
    </w:p>
    <w:p w14:paraId="7CE768BF" w14:textId="77777777" w:rsidR="00584A02" w:rsidRPr="00323149" w:rsidRDefault="00584A02" w:rsidP="00584A02">
      <w:pPr>
        <w:spacing w:after="0"/>
        <w:jc w:val="both"/>
      </w:pPr>
    </w:p>
    <w:p w14:paraId="5BF538F7" w14:textId="2608A423" w:rsidR="00DB6F5D" w:rsidRPr="00323149" w:rsidRDefault="00E257EF" w:rsidP="00DB6F5D">
      <w:pPr>
        <w:pStyle w:val="Prrafodelista"/>
        <w:numPr>
          <w:ilvl w:val="0"/>
          <w:numId w:val="2"/>
        </w:numPr>
        <w:spacing w:after="0"/>
        <w:jc w:val="both"/>
      </w:pPr>
      <w:r w:rsidRPr="00323149">
        <w:t xml:space="preserve">  </w:t>
      </w:r>
      <w:proofErr w:type="spellStart"/>
      <w:r w:rsidR="00CC6B68" w:rsidRPr="00323149">
        <w:t>Layout</w:t>
      </w:r>
      <w:proofErr w:type="spellEnd"/>
      <w:r w:rsidR="00DB6F5D" w:rsidRPr="00323149">
        <w:t xml:space="preserve"> </w:t>
      </w:r>
      <w:r w:rsidR="00AF2681" w:rsidRPr="00323149">
        <w:t>referencial</w:t>
      </w:r>
    </w:p>
    <w:p w14:paraId="534D2DE0" w14:textId="77777777" w:rsidR="00DB6F5D" w:rsidRPr="00323149" w:rsidRDefault="00DB6F5D" w:rsidP="00DB6F5D">
      <w:pPr>
        <w:spacing w:after="0"/>
        <w:jc w:val="both"/>
      </w:pPr>
    </w:p>
    <w:p w14:paraId="24C67721" w14:textId="400EE40C" w:rsidR="001C1403" w:rsidRPr="00323149" w:rsidRDefault="00DB6F5D" w:rsidP="009225C6">
      <w:pPr>
        <w:pStyle w:val="Prrafodelista"/>
        <w:spacing w:after="0"/>
        <w:ind w:left="360"/>
        <w:jc w:val="center"/>
      </w:pPr>
      <w:r w:rsidRPr="00323149">
        <w:rPr>
          <w:noProof/>
          <w:lang w:eastAsia="es-CL"/>
        </w:rPr>
        <w:drawing>
          <wp:inline distT="0" distB="0" distL="0" distR="0" wp14:anchorId="673424E7" wp14:editId="4C5B161D">
            <wp:extent cx="3213980" cy="1296162"/>
            <wp:effectExtent l="0" t="0" r="5715" b="0"/>
            <wp:docPr id="6" name="Imagen 6" descr="C:\Users\cvegam\OneDrive - grupokaufmann\Imágenes\Capturas de pantalla\Captura de pantalla 2021-09-02 16050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vegam\OneDrive - grupokaufmann\Imágenes\Capturas de pantalla\Captura de pantalla 2021-09-02 160502 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15" cy="130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3278" w14:textId="007111A1" w:rsidR="0032617D" w:rsidRPr="00323149" w:rsidRDefault="0032617D" w:rsidP="00CC6B68">
      <w:pPr>
        <w:pStyle w:val="Prrafodelista"/>
        <w:spacing w:after="0"/>
        <w:ind w:left="360"/>
        <w:jc w:val="both"/>
        <w:rPr>
          <w:lang w:eastAsia="es-CL"/>
        </w:rPr>
      </w:pPr>
    </w:p>
    <w:p w14:paraId="0CBDFC9F" w14:textId="6F911CE7" w:rsidR="00D935B5" w:rsidRPr="00323149" w:rsidRDefault="00D935B5" w:rsidP="00CC6B68">
      <w:pPr>
        <w:pStyle w:val="Prrafodelista"/>
        <w:spacing w:after="0"/>
        <w:ind w:left="360"/>
        <w:jc w:val="both"/>
        <w:rPr>
          <w:lang w:eastAsia="es-CL"/>
        </w:rPr>
      </w:pPr>
    </w:p>
    <w:p w14:paraId="2B9F3C46" w14:textId="77777777" w:rsidR="00927BDE" w:rsidRPr="00323149" w:rsidRDefault="00340640" w:rsidP="00E257EF">
      <w:pPr>
        <w:pStyle w:val="Prrafodelista"/>
        <w:numPr>
          <w:ilvl w:val="0"/>
          <w:numId w:val="2"/>
        </w:numPr>
        <w:spacing w:after="0"/>
        <w:jc w:val="both"/>
      </w:pPr>
      <w:r w:rsidRPr="00323149">
        <w:t>¿Por qué elegir Foton y Andes Motor una empresa del grupo Kaufmann?</w:t>
      </w:r>
    </w:p>
    <w:p w14:paraId="04C134CF" w14:textId="77777777" w:rsidR="000C02D2" w:rsidRPr="00323149" w:rsidRDefault="000C02D2" w:rsidP="000C02D2">
      <w:pPr>
        <w:pStyle w:val="Prrafodelista"/>
        <w:spacing w:after="0"/>
        <w:ind w:left="360"/>
        <w:jc w:val="both"/>
      </w:pPr>
    </w:p>
    <w:p w14:paraId="16D80A05" w14:textId="3BA05DDC" w:rsidR="00340640" w:rsidRPr="00323149" w:rsidRDefault="00340640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 xml:space="preserve">Foton </w:t>
      </w:r>
      <w:r w:rsidR="00E359B6" w:rsidRPr="00323149">
        <w:t xml:space="preserve">ha comercializado más </w:t>
      </w:r>
      <w:r w:rsidRPr="00323149">
        <w:t xml:space="preserve">de 40.000 buses </w:t>
      </w:r>
    </w:p>
    <w:p w14:paraId="123DA3C1" w14:textId="031397E2" w:rsidR="003F1ADA" w:rsidRPr="00323149" w:rsidRDefault="003F1ADA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 xml:space="preserve">Foton en Chile cuenta con una flota de </w:t>
      </w:r>
      <w:r w:rsidR="008F25C9" w:rsidRPr="00323149">
        <w:t>1</w:t>
      </w:r>
      <w:r w:rsidR="000C02D2" w:rsidRPr="00323149">
        <w:t>.</w:t>
      </w:r>
      <w:r w:rsidR="008F25C9" w:rsidRPr="00323149">
        <w:t>350</w:t>
      </w:r>
      <w:r w:rsidRPr="00323149">
        <w:t xml:space="preserve"> buses eléctricos en el sistema Red Ex Transantiago operando.</w:t>
      </w:r>
    </w:p>
    <w:p w14:paraId="79052B51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Grupo Kaufmann tiene una experiencia de más de 65 años en el mercado</w:t>
      </w:r>
    </w:p>
    <w:p w14:paraId="565BC9E5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Grupo Kaufmann ocupa el lugar N°1 en participación de mercado de buses de transporte público</w:t>
      </w:r>
    </w:p>
    <w:p w14:paraId="1A5D3F9E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Vasta experiencia en el mantenimiento, certificación y atención de vehículos comerciales.</w:t>
      </w:r>
    </w:p>
    <w:p w14:paraId="065E59AF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Más de 500 técnicos distribuidos en la más de 27 sucursales desde Arica hasta Punta Arenas.</w:t>
      </w:r>
    </w:p>
    <w:p w14:paraId="68855AE9" w14:textId="77777777" w:rsidR="00EE6388" w:rsidRPr="00323149" w:rsidRDefault="00EE6388" w:rsidP="00EE6388">
      <w:pPr>
        <w:pStyle w:val="Prrafodelista"/>
        <w:spacing w:after="0"/>
        <w:ind w:left="1080"/>
        <w:jc w:val="both"/>
      </w:pPr>
    </w:p>
    <w:p w14:paraId="6CA33469" w14:textId="6A4EE0EB" w:rsidR="00584A02" w:rsidRPr="00323149" w:rsidRDefault="00584A02" w:rsidP="00584A02">
      <w:pPr>
        <w:spacing w:after="0"/>
        <w:jc w:val="both"/>
      </w:pPr>
    </w:p>
    <w:p w14:paraId="6F1788E3" w14:textId="74EB4D6B" w:rsidR="009F2AB4" w:rsidRPr="00323149" w:rsidRDefault="009F2AB4" w:rsidP="00584A02">
      <w:pPr>
        <w:spacing w:after="0"/>
        <w:jc w:val="both"/>
      </w:pPr>
    </w:p>
    <w:p w14:paraId="020603E0" w14:textId="3BCF618C" w:rsidR="009F2AB4" w:rsidRPr="00323149" w:rsidRDefault="009F2AB4" w:rsidP="00584A02">
      <w:pPr>
        <w:spacing w:after="0"/>
        <w:jc w:val="both"/>
      </w:pPr>
    </w:p>
    <w:p w14:paraId="1DDE020B" w14:textId="690123BB" w:rsidR="009F2AB4" w:rsidRPr="00323149" w:rsidRDefault="009F2AB4" w:rsidP="00584A02">
      <w:pPr>
        <w:spacing w:after="0"/>
        <w:jc w:val="both"/>
      </w:pPr>
    </w:p>
    <w:p w14:paraId="4C1E95EE" w14:textId="2A25D9AA" w:rsidR="00927BDE" w:rsidRPr="00323149" w:rsidRDefault="00927BDE" w:rsidP="00927BDE">
      <w:pPr>
        <w:pStyle w:val="Prrafodelista"/>
        <w:numPr>
          <w:ilvl w:val="0"/>
          <w:numId w:val="2"/>
        </w:numPr>
        <w:spacing w:after="0"/>
        <w:jc w:val="both"/>
      </w:pPr>
      <w:r w:rsidRPr="00323149">
        <w:t>Precio</w:t>
      </w:r>
      <w:r w:rsidR="00781923" w:rsidRPr="00323149">
        <w:t xml:space="preserve"> </w:t>
      </w:r>
    </w:p>
    <w:p w14:paraId="3D247FCE" w14:textId="77777777" w:rsidR="00EE6388" w:rsidRPr="00323149" w:rsidRDefault="00EE6388" w:rsidP="00EE6388">
      <w:pPr>
        <w:pStyle w:val="Prrafodelista"/>
        <w:spacing w:after="0"/>
        <w:ind w:left="360"/>
        <w:jc w:val="both"/>
      </w:pPr>
    </w:p>
    <w:p w14:paraId="7E55ACB4" w14:textId="71CDA0DE" w:rsidR="004E48D6" w:rsidRPr="00C62F45" w:rsidRDefault="00927BDE" w:rsidP="004E48D6">
      <w:pPr>
        <w:pStyle w:val="Prrafodelista"/>
        <w:numPr>
          <w:ilvl w:val="0"/>
          <w:numId w:val="18"/>
        </w:numPr>
        <w:spacing w:after="0"/>
        <w:jc w:val="both"/>
        <w:rPr>
          <w:bCs/>
        </w:rPr>
      </w:pPr>
      <w:bookmarkStart w:id="2" w:name="_Hlk204088396"/>
      <w:r w:rsidRPr="00C62F45">
        <w:rPr>
          <w:bCs/>
        </w:rPr>
        <w:t>Valor unitario</w:t>
      </w:r>
      <w:r w:rsidR="005A1C21" w:rsidRPr="00C62F45">
        <w:rPr>
          <w:bCs/>
        </w:rPr>
        <w:t xml:space="preserve"> por</w:t>
      </w:r>
      <w:r w:rsidRPr="00C62F45">
        <w:rPr>
          <w:bCs/>
        </w:rPr>
        <w:t xml:space="preserve"> bus: </w:t>
      </w:r>
      <w:r w:rsidR="005017E9" w:rsidRPr="00C62F45">
        <w:rPr>
          <w:rFonts w:cstheme="minorHAnsi"/>
          <w:b/>
        </w:rPr>
        <w:t>USD$</w:t>
      </w:r>
      <w:r w:rsidRPr="00C62F45">
        <w:rPr>
          <w:rFonts w:cstheme="minorHAnsi"/>
          <w:b/>
        </w:rPr>
        <w:t xml:space="preserve"> </w:t>
      </w:r>
      <w:r w:rsidR="001C1403" w:rsidRPr="00C62F45">
        <w:rPr>
          <w:rFonts w:cstheme="minorHAnsi"/>
          <w:b/>
        </w:rPr>
        <w:t xml:space="preserve"> </w:t>
      </w:r>
      <w:r w:rsidR="00635340" w:rsidRPr="00C62F45">
        <w:rPr>
          <w:rFonts w:cstheme="minorHAnsi"/>
          <w:b/>
        </w:rPr>
        <w:fldChar w:fldCharType="begin"/>
      </w:r>
      <w:r w:rsidR="00635340" w:rsidRPr="00C62F45">
        <w:rPr>
          <w:rFonts w:cstheme="minorHAnsi"/>
          <w:b/>
        </w:rPr>
        <w:instrText xml:space="preserve"> MERGEFIELD Monto</w:instrText>
      </w:r>
      <w:r w:rsidR="00D045C7" w:rsidRPr="00C62F45">
        <w:rPr>
          <w:rFonts w:cstheme="minorHAnsi"/>
          <w:b/>
        </w:rPr>
        <w:instrText>_</w:instrText>
      </w:r>
      <w:bookmarkStart w:id="3" w:name="_Hlk141774359"/>
      <w:r w:rsidR="00D045C7" w:rsidRPr="00C62F45">
        <w:rPr>
          <w:rFonts w:cstheme="minorHAnsi"/>
          <w:b/>
        </w:rPr>
        <w:instrText>\#.##</w:instrText>
      </w:r>
      <w:r w:rsidR="00635340" w:rsidRPr="00C62F45">
        <w:rPr>
          <w:rFonts w:cstheme="minorHAnsi"/>
          <w:b/>
        </w:rPr>
        <w:fldChar w:fldCharType="separate"/>
      </w:r>
      <w:bookmarkEnd w:id="3"/>
      <w:r w:rsidR="000A7AF7">
        <w:rPr>
          <w:rFonts w:cstheme="minorHAnsi"/>
          <w:b/>
          <w:noProof/>
        </w:rPr>
        <w:t>130.491</w:t>
      </w:r>
      <w:r w:rsidR="00635340" w:rsidRPr="00C62F45">
        <w:rPr>
          <w:rFonts w:cstheme="minorHAnsi"/>
          <w:b/>
        </w:rPr>
        <w:fldChar w:fldCharType="end"/>
      </w:r>
      <w:r w:rsidR="00635340" w:rsidRPr="00C62F45">
        <w:rPr>
          <w:bCs/>
        </w:rPr>
        <w:t>.</w:t>
      </w:r>
      <w:r w:rsidR="00211AC8" w:rsidRPr="00C62F45">
        <w:rPr>
          <w:bCs/>
        </w:rPr>
        <w:t xml:space="preserve">- </w:t>
      </w:r>
      <w:r w:rsidR="00B10822" w:rsidRPr="00C62F45">
        <w:rPr>
          <w:bCs/>
        </w:rPr>
        <w:t xml:space="preserve"> </w:t>
      </w:r>
      <w:r w:rsidR="00635340" w:rsidRPr="00C62F45">
        <w:rPr>
          <w:bCs/>
        </w:rPr>
        <w:t xml:space="preserve">+ </w:t>
      </w:r>
      <w:r w:rsidRPr="00C62F45">
        <w:rPr>
          <w:bCs/>
        </w:rPr>
        <w:t>IVA</w:t>
      </w:r>
      <w:bookmarkEnd w:id="2"/>
      <w:r w:rsidR="004E48D6" w:rsidRPr="00C62F45">
        <w:rPr>
          <w:bCs/>
        </w:rPr>
        <w:t>.</w:t>
      </w:r>
    </w:p>
    <w:p w14:paraId="57AE3929" w14:textId="77777777" w:rsidR="00813BB5" w:rsidRPr="00323149" w:rsidRDefault="00813BB5" w:rsidP="00813BB5">
      <w:pPr>
        <w:pStyle w:val="Prrafodelista"/>
        <w:spacing w:after="0"/>
        <w:ind w:left="1080"/>
        <w:jc w:val="both"/>
        <w:rPr>
          <w:bCs/>
        </w:rPr>
      </w:pPr>
    </w:p>
    <w:p w14:paraId="211432E9" w14:textId="77777777" w:rsidR="009F03EE" w:rsidRDefault="00543D03" w:rsidP="009F03EE">
      <w:pPr>
        <w:pStyle w:val="Default"/>
        <w:numPr>
          <w:ilvl w:val="0"/>
          <w:numId w:val="17"/>
        </w:numPr>
        <w:jc w:val="both"/>
        <w:rPr>
          <w:sz w:val="22"/>
          <w:szCs w:val="22"/>
        </w:rPr>
      </w:pPr>
      <w:r w:rsidRPr="00D245FC">
        <w:rPr>
          <w:bCs/>
          <w:sz w:val="22"/>
          <w:szCs w:val="22"/>
        </w:rPr>
        <w:t>La oferta incluye 48 meses de mantenimiento preventivo y correctivo (Correctivo de desgaste Disco y Pastilla de frenos) sin costo para el cliente, con el fin de entregar conocimientos técnicos y aprendizaje continuo del mantenimiento para este tipo de vehículos, durante este periodo.</w:t>
      </w:r>
      <w:r w:rsidR="009F03EE" w:rsidRPr="00D245FC">
        <w:rPr>
          <w:sz w:val="22"/>
          <w:szCs w:val="22"/>
        </w:rPr>
        <w:t xml:space="preserve"> </w:t>
      </w:r>
    </w:p>
    <w:p w14:paraId="517EFC0D" w14:textId="211BF250" w:rsidR="00840855" w:rsidRPr="00840855" w:rsidRDefault="00840855" w:rsidP="00840855">
      <w:pPr>
        <w:pStyle w:val="Default"/>
        <w:numPr>
          <w:ilvl w:val="0"/>
          <w:numId w:val="17"/>
        </w:numPr>
        <w:jc w:val="both"/>
      </w:pPr>
      <w:r>
        <w:rPr>
          <w:sz w:val="22"/>
          <w:szCs w:val="22"/>
        </w:rPr>
        <w:t xml:space="preserve">Adicionalmente se entregarán USD </w:t>
      </w:r>
      <w:r w:rsidR="000A7AF7">
        <w:rPr>
          <w:sz w:val="22"/>
          <w:szCs w:val="22"/>
        </w:rPr>
        <w:t>1.5</w:t>
      </w:r>
      <w:r>
        <w:rPr>
          <w:sz w:val="22"/>
          <w:szCs w:val="22"/>
        </w:rPr>
        <w:t xml:space="preserve">00.- por bus, para la compra de repuestos de desgaste a elección del cliente (este </w:t>
      </w:r>
      <w:r w:rsidR="003D6308">
        <w:rPr>
          <w:sz w:val="22"/>
          <w:szCs w:val="22"/>
        </w:rPr>
        <w:t>ítem</w:t>
      </w:r>
      <w:r>
        <w:rPr>
          <w:sz w:val="22"/>
          <w:szCs w:val="22"/>
        </w:rPr>
        <w:t xml:space="preserve"> deberá ser utilizado dentro de los primeros 12 meses realizada la entrega de flota). </w:t>
      </w:r>
    </w:p>
    <w:p w14:paraId="7A50C598" w14:textId="4B83F56D" w:rsidR="00543D03" w:rsidRPr="00D245FC" w:rsidRDefault="00543D03" w:rsidP="00543D03">
      <w:pPr>
        <w:pStyle w:val="Prrafodelista"/>
        <w:numPr>
          <w:ilvl w:val="0"/>
          <w:numId w:val="17"/>
        </w:numPr>
        <w:spacing w:after="0"/>
        <w:jc w:val="both"/>
      </w:pPr>
      <w:r w:rsidRPr="00D245FC">
        <w:rPr>
          <w:bCs/>
        </w:rPr>
        <w:t xml:space="preserve">La oferta incluye </w:t>
      </w:r>
      <w:r w:rsidR="000A7AF7">
        <w:rPr>
          <w:bCs/>
        </w:rPr>
        <w:t>8</w:t>
      </w:r>
      <w:r w:rsidRPr="00D245FC">
        <w:rPr>
          <w:bCs/>
        </w:rPr>
        <w:t xml:space="preserve"> años de telemetría sin costo para el cliente. </w:t>
      </w:r>
    </w:p>
    <w:p w14:paraId="350087F8" w14:textId="77777777" w:rsidR="00302413" w:rsidRPr="00323149" w:rsidRDefault="00302413" w:rsidP="00302413">
      <w:pPr>
        <w:pStyle w:val="Prrafodelista"/>
        <w:spacing w:after="0"/>
        <w:jc w:val="both"/>
        <w:rPr>
          <w:bCs/>
        </w:rPr>
      </w:pPr>
    </w:p>
    <w:p w14:paraId="6F2A9D8C" w14:textId="0BBB081C" w:rsidR="0031673A" w:rsidRPr="00323149" w:rsidRDefault="0031673A" w:rsidP="0071735F">
      <w:pPr>
        <w:spacing w:after="0"/>
        <w:jc w:val="both"/>
        <w:rPr>
          <w:bCs/>
        </w:rPr>
      </w:pPr>
    </w:p>
    <w:p w14:paraId="4AF75927" w14:textId="77777777" w:rsidR="00927BDE" w:rsidRPr="00323149" w:rsidRDefault="00927BDE" w:rsidP="00927BDE">
      <w:pPr>
        <w:pStyle w:val="Prrafodelista"/>
        <w:numPr>
          <w:ilvl w:val="0"/>
          <w:numId w:val="2"/>
        </w:numPr>
        <w:spacing w:after="0"/>
        <w:jc w:val="both"/>
      </w:pPr>
      <w:bookmarkStart w:id="4" w:name="_Hlk204088642"/>
      <w:bookmarkStart w:id="5" w:name="_Hlk204088618"/>
      <w:r w:rsidRPr="00323149">
        <w:t>Condiciones generales cotización</w:t>
      </w:r>
    </w:p>
    <w:bookmarkEnd w:id="4"/>
    <w:p w14:paraId="0E241612" w14:textId="77777777" w:rsidR="00927BDE" w:rsidRPr="00323149" w:rsidRDefault="00927BDE" w:rsidP="00927BDE">
      <w:pPr>
        <w:spacing w:after="0"/>
        <w:jc w:val="both"/>
      </w:pPr>
    </w:p>
    <w:p w14:paraId="196F6F68" w14:textId="20094C60" w:rsidR="00927BDE" w:rsidRPr="00323149" w:rsidRDefault="00927BDE" w:rsidP="00927BDE">
      <w:pPr>
        <w:pStyle w:val="Prrafodelista"/>
        <w:numPr>
          <w:ilvl w:val="0"/>
          <w:numId w:val="3"/>
        </w:numPr>
        <w:spacing w:after="0"/>
        <w:jc w:val="both"/>
      </w:pPr>
      <w:bookmarkStart w:id="6" w:name="_Hlk204088658"/>
      <w:r w:rsidRPr="00323149">
        <w:t xml:space="preserve">Lugar de entrega: </w:t>
      </w:r>
      <w:r w:rsidR="00373583">
        <w:t>A convenir con el cliente</w:t>
      </w:r>
      <w:r w:rsidR="00A473D3" w:rsidRPr="00323149">
        <w:t>, Chile</w:t>
      </w:r>
      <w:r w:rsidRPr="00323149">
        <w:t>.</w:t>
      </w:r>
      <w:r w:rsidR="00682174" w:rsidRPr="00323149">
        <w:t xml:space="preserve"> </w:t>
      </w:r>
    </w:p>
    <w:p w14:paraId="2C75467B" w14:textId="3CBB312F" w:rsidR="00C83C90" w:rsidRPr="00323149" w:rsidRDefault="00C83C90" w:rsidP="00927BDE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Régimen General de internación.</w:t>
      </w:r>
    </w:p>
    <w:p w14:paraId="09913FCF" w14:textId="04040987" w:rsidR="00C37109" w:rsidRPr="00323149" w:rsidRDefault="00927BDE" w:rsidP="00C37109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Plazo de entrega estimado</w:t>
      </w:r>
      <w:r w:rsidR="00C37109" w:rsidRPr="00323149">
        <w:t xml:space="preserve">: Una vez enviada Orden de Comprar entre </w:t>
      </w:r>
      <w:r w:rsidR="00373583">
        <w:t>6</w:t>
      </w:r>
      <w:r w:rsidR="00C37109" w:rsidRPr="00323149">
        <w:t xml:space="preserve"> a </w:t>
      </w:r>
      <w:r w:rsidR="00AF2681" w:rsidRPr="00323149">
        <w:t>9</w:t>
      </w:r>
      <w:r w:rsidR="00C37109" w:rsidRPr="00323149">
        <w:t xml:space="preserve"> meses para su entrega a cliente.</w:t>
      </w:r>
    </w:p>
    <w:p w14:paraId="37EBE765" w14:textId="6C3A09A7" w:rsidR="00927BDE" w:rsidRPr="00323149" w:rsidRDefault="00927BDE" w:rsidP="00C37109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Financiamiento: </w:t>
      </w:r>
      <w:r w:rsidR="001A6A2F" w:rsidRPr="00323149">
        <w:t>A definir entre las partes.</w:t>
      </w:r>
    </w:p>
    <w:p w14:paraId="0782720E" w14:textId="2CCC326E" w:rsidR="001C1403" w:rsidRPr="00323149" w:rsidRDefault="001C1403" w:rsidP="001C1403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Capacitación para </w:t>
      </w:r>
      <w:r w:rsidR="0032617D" w:rsidRPr="00323149">
        <w:t>Técnicos</w:t>
      </w:r>
      <w:r w:rsidR="001A6A2F" w:rsidRPr="00323149">
        <w:t>.</w:t>
      </w:r>
    </w:p>
    <w:p w14:paraId="325E3690" w14:textId="6106AABB" w:rsidR="0032617D" w:rsidRPr="00323149" w:rsidRDefault="0032617D" w:rsidP="001C1403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Conductores</w:t>
      </w:r>
      <w:r w:rsidR="001A6A2F" w:rsidRPr="00323149">
        <w:t>.</w:t>
      </w:r>
    </w:p>
    <w:p w14:paraId="2554CC6A" w14:textId="74B77A02" w:rsidR="00340640" w:rsidRPr="00323149" w:rsidRDefault="00927BDE" w:rsidP="009D2563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Validez de la cotización:</w:t>
      </w:r>
      <w:r w:rsidR="0021675C" w:rsidRPr="00323149">
        <w:t xml:space="preserve"> </w:t>
      </w:r>
      <w:r w:rsidR="00373583">
        <w:t xml:space="preserve">30 </w:t>
      </w:r>
      <w:proofErr w:type="spellStart"/>
      <w:r w:rsidR="00373583">
        <w:t>dias</w:t>
      </w:r>
      <w:proofErr w:type="spellEnd"/>
      <w:r w:rsidR="00373583">
        <w:t xml:space="preserve"> contados desde la presentación de esta propuesta.</w:t>
      </w:r>
    </w:p>
    <w:p w14:paraId="4132CA43" w14:textId="77777777" w:rsidR="00340640" w:rsidRPr="00323149" w:rsidRDefault="00340640" w:rsidP="00340640">
      <w:pPr>
        <w:spacing w:after="0"/>
        <w:jc w:val="both"/>
      </w:pPr>
    </w:p>
    <w:p w14:paraId="3C2B5C4F" w14:textId="1FF6808A" w:rsidR="00E359B6" w:rsidRPr="00323149" w:rsidRDefault="00340640" w:rsidP="00584A02">
      <w:pPr>
        <w:spacing w:after="0"/>
        <w:jc w:val="both"/>
      </w:pPr>
      <w:r w:rsidRPr="00323149">
        <w:t>Atento</w:t>
      </w:r>
      <w:r w:rsidR="004E66A0" w:rsidRPr="00323149">
        <w:t xml:space="preserve"> </w:t>
      </w:r>
      <w:r w:rsidRPr="00323149">
        <w:t>a sus consultas, se despide cordialmente,</w:t>
      </w:r>
      <w:bookmarkEnd w:id="6"/>
    </w:p>
    <w:p w14:paraId="2737985D" w14:textId="77777777" w:rsidR="00E53BF9" w:rsidRPr="00323149" w:rsidRDefault="00E53BF9" w:rsidP="00584A02">
      <w:pPr>
        <w:spacing w:after="0"/>
        <w:jc w:val="both"/>
      </w:pPr>
    </w:p>
    <w:p w14:paraId="6AC5FEBA" w14:textId="77777777" w:rsidR="002B78EF" w:rsidRPr="00323149" w:rsidRDefault="002B78EF" w:rsidP="002B78EF">
      <w:pPr>
        <w:spacing w:after="0"/>
        <w:jc w:val="right"/>
        <w:rPr>
          <w:rFonts w:ascii="Calibri" w:hAnsi="Calibri" w:cs="Calibri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3588"/>
      </w:tblGrid>
      <w:tr w:rsidR="002B78EF" w:rsidRPr="00323149" w14:paraId="4B767FC3" w14:textId="77777777" w:rsidTr="002B78EF">
        <w:trPr>
          <w:trHeight w:val="1350"/>
          <w:tblCellSpacing w:w="0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48CA17B0" w14:textId="160E5133" w:rsidR="002B78EF" w:rsidRPr="00323149" w:rsidRDefault="002B78EF" w:rsidP="002B78EF">
            <w:pPr>
              <w:spacing w:after="0"/>
              <w:jc w:val="right"/>
              <w:rPr>
                <w:rFonts w:ascii="Calibri" w:hAnsi="Calibri" w:cs="Calibri"/>
              </w:rPr>
            </w:pPr>
            <w:bookmarkStart w:id="7" w:name="_Hlk204088713"/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237D7846" wp14:editId="31848FAF">
                  <wp:extent cx="3333750" cy="1228725"/>
                  <wp:effectExtent l="0" t="0" r="0" b="9525"/>
                  <wp:docPr id="1270508451" name="Imagen 4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08451" name="Imagen 4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BFB86FE" w14:textId="301F9573" w:rsidR="002B78EF" w:rsidRPr="00323149" w:rsidRDefault="002B78EF" w:rsidP="002B78EF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b/>
                <w:bCs/>
              </w:rPr>
              <w:t xml:space="preserve">Rodrigo </w:t>
            </w:r>
            <w:r w:rsidR="00BE5312" w:rsidRPr="00323149">
              <w:rPr>
                <w:rFonts w:ascii="Calibri" w:hAnsi="Calibri" w:cs="Calibri"/>
                <w:b/>
                <w:bCs/>
              </w:rPr>
              <w:t>Sepúlveda</w:t>
            </w:r>
            <w:r w:rsidRPr="00323149">
              <w:rPr>
                <w:rFonts w:ascii="Calibri" w:hAnsi="Calibri" w:cs="Calibri"/>
                <w:b/>
                <w:bCs/>
              </w:rPr>
              <w:t xml:space="preserve"> Toepfer</w:t>
            </w:r>
            <w:r w:rsidRPr="00323149">
              <w:rPr>
                <w:rFonts w:ascii="Calibri" w:hAnsi="Calibri" w:cs="Calibri"/>
              </w:rPr>
              <w:br/>
              <w:t>Gerente de Buses y Vans (Iveco)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</w:r>
            <w:hyperlink r:id="rId11" w:tooltip="mailto:rsepulveda@andesmotor.cl" w:history="1">
              <w:r w:rsidRPr="00323149">
                <w:rPr>
                  <w:rStyle w:val="Hipervnculo"/>
                  <w:rFonts w:ascii="Calibri" w:hAnsi="Calibri" w:cs="Calibri"/>
                </w:rPr>
                <w:t>rsepulveda@andesmotor.cl</w:t>
              </w:r>
            </w:hyperlink>
            <w:r w:rsidRPr="00323149">
              <w:rPr>
                <w:rFonts w:ascii="Calibri" w:hAnsi="Calibri" w:cs="Calibri"/>
              </w:rPr>
              <w:br/>
              <w:t>T: 227202221</w:t>
            </w:r>
            <w:r w:rsidRPr="00323149">
              <w:rPr>
                <w:rFonts w:ascii="Calibri" w:hAnsi="Calibri" w:cs="Calibri"/>
              </w:rPr>
              <w:br/>
              <w:t>M: 979783254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  <w:t>Av. Américo Vespucio 760, Pudahuel. Santiago-Chile</w:t>
            </w:r>
            <w:r w:rsidRPr="00323149">
              <w:rPr>
                <w:rFonts w:ascii="Calibri" w:hAnsi="Calibri" w:cs="Calibri"/>
              </w:rPr>
              <w:br/>
            </w:r>
            <w:hyperlink r:id="rId12" w:tgtFrame="_blank" w:tooltip="https://www.andesmotor.cl/" w:history="1">
              <w:r w:rsidRPr="00323149">
                <w:rPr>
                  <w:rStyle w:val="Hipervnculo"/>
                  <w:rFonts w:ascii="Calibri" w:hAnsi="Calibri" w:cs="Calibri"/>
                </w:rPr>
                <w:t>www.andesmotor.cl</w:t>
              </w:r>
            </w:hyperlink>
          </w:p>
        </w:tc>
      </w:tr>
      <w:tr w:rsidR="002B78EF" w:rsidRPr="00323149" w14:paraId="337DF62E" w14:textId="77777777" w:rsidTr="002B78EF">
        <w:trPr>
          <w:tblCellSpacing w:w="0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1C102C3E" w14:textId="3D8160B9" w:rsidR="002B78EF" w:rsidRPr="00323149" w:rsidRDefault="002B78EF" w:rsidP="002B78EF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1F7BC875" wp14:editId="023EC7BD">
                  <wp:extent cx="5612130" cy="243205"/>
                  <wp:effectExtent l="0" t="0" r="0" b="4445"/>
                  <wp:docPr id="1557154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"/>
    <w:bookmarkEnd w:id="7"/>
    <w:p w14:paraId="2933343B" w14:textId="0989DAD5" w:rsidR="00B269B3" w:rsidRDefault="00C37109" w:rsidP="00C37109">
      <w:pPr>
        <w:spacing w:after="0"/>
        <w:jc w:val="right"/>
      </w:pPr>
      <w:r w:rsidRPr="00323149">
        <w:rPr>
          <w:rFonts w:ascii="Calibri" w:hAnsi="Calibri" w:cs="Calibri"/>
        </w:rPr>
        <w:t>.</w:t>
      </w:r>
    </w:p>
    <w:sectPr w:rsidR="00B269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6FE41" w14:textId="77777777" w:rsidR="00405622" w:rsidRPr="00323149" w:rsidRDefault="00405622" w:rsidP="003118D9">
      <w:pPr>
        <w:spacing w:after="0" w:line="240" w:lineRule="auto"/>
      </w:pPr>
      <w:r w:rsidRPr="00323149">
        <w:separator/>
      </w:r>
    </w:p>
  </w:endnote>
  <w:endnote w:type="continuationSeparator" w:id="0">
    <w:p w14:paraId="5BF59F11" w14:textId="77777777" w:rsidR="00405622" w:rsidRPr="00323149" w:rsidRDefault="00405622" w:rsidP="003118D9">
      <w:pPr>
        <w:spacing w:after="0" w:line="240" w:lineRule="auto"/>
      </w:pPr>
      <w:r w:rsidRPr="00323149">
        <w:continuationSeparator/>
      </w:r>
    </w:p>
  </w:endnote>
  <w:endnote w:type="continuationNotice" w:id="1">
    <w:p w14:paraId="65A43D80" w14:textId="77777777" w:rsidR="00405622" w:rsidRPr="00323149" w:rsidRDefault="004056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poS">
    <w:altName w:val="Segoe UI Historic"/>
    <w:panose1 w:val="00000000000000000000"/>
    <w:charset w:val="00"/>
    <w:family w:val="auto"/>
    <w:pitch w:val="variable"/>
    <w:sig w:usb0="A00001AF" w:usb1="100078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3A9B" w14:textId="77777777" w:rsidR="003F3AA9" w:rsidRPr="00323149" w:rsidRDefault="003F3A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9025" w14:textId="17403D22" w:rsidR="00584A02" w:rsidRPr="00323149" w:rsidRDefault="00584A0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 w:rsidRPr="00323149">
      <w:rPr>
        <w:color w:val="8496B0" w:themeColor="text2" w:themeTint="99"/>
        <w:spacing w:val="60"/>
        <w:sz w:val="24"/>
        <w:szCs w:val="24"/>
      </w:rPr>
      <w:t>Página</w:t>
    </w:r>
    <w:r w:rsidRPr="00323149">
      <w:rPr>
        <w:color w:val="8496B0" w:themeColor="text2" w:themeTint="99"/>
        <w:sz w:val="24"/>
        <w:szCs w:val="24"/>
      </w:rPr>
      <w:t xml:space="preserve"> </w:t>
    </w:r>
    <w:r w:rsidRPr="00323149">
      <w:rPr>
        <w:color w:val="323E4F" w:themeColor="text2" w:themeShade="BF"/>
        <w:sz w:val="24"/>
        <w:szCs w:val="24"/>
      </w:rPr>
      <w:fldChar w:fldCharType="begin"/>
    </w:r>
    <w:r w:rsidRPr="00323149">
      <w:rPr>
        <w:color w:val="323E4F" w:themeColor="text2" w:themeShade="BF"/>
        <w:sz w:val="24"/>
        <w:szCs w:val="24"/>
      </w:rPr>
      <w:instrText>PAGE   \* MERGEFORMAT</w:instrText>
    </w:r>
    <w:r w:rsidRPr="00323149">
      <w:rPr>
        <w:color w:val="323E4F" w:themeColor="text2" w:themeShade="BF"/>
        <w:sz w:val="24"/>
        <w:szCs w:val="24"/>
      </w:rPr>
      <w:fldChar w:fldCharType="separate"/>
    </w:r>
    <w:r w:rsidR="0093788E" w:rsidRPr="00323149">
      <w:rPr>
        <w:color w:val="323E4F" w:themeColor="text2" w:themeShade="BF"/>
        <w:sz w:val="24"/>
        <w:szCs w:val="24"/>
      </w:rPr>
      <w:t>4</w:t>
    </w:r>
    <w:r w:rsidRPr="00323149">
      <w:rPr>
        <w:color w:val="323E4F" w:themeColor="text2" w:themeShade="BF"/>
        <w:sz w:val="24"/>
        <w:szCs w:val="24"/>
      </w:rPr>
      <w:fldChar w:fldCharType="end"/>
    </w:r>
    <w:r w:rsidRPr="00323149">
      <w:rPr>
        <w:color w:val="323E4F" w:themeColor="text2" w:themeShade="BF"/>
        <w:sz w:val="24"/>
        <w:szCs w:val="24"/>
      </w:rPr>
      <w:t xml:space="preserve"> | </w:t>
    </w:r>
    <w:r w:rsidRPr="00323149">
      <w:rPr>
        <w:color w:val="323E4F" w:themeColor="text2" w:themeShade="BF"/>
        <w:sz w:val="24"/>
        <w:szCs w:val="24"/>
      </w:rPr>
      <w:fldChar w:fldCharType="begin"/>
    </w:r>
    <w:r w:rsidRPr="00323149">
      <w:rPr>
        <w:color w:val="323E4F" w:themeColor="text2" w:themeShade="BF"/>
        <w:sz w:val="24"/>
        <w:szCs w:val="24"/>
      </w:rPr>
      <w:instrText>NUMPAGES  \* Arabic  \* MERGEFORMAT</w:instrText>
    </w:r>
    <w:r w:rsidRPr="00323149">
      <w:rPr>
        <w:color w:val="323E4F" w:themeColor="text2" w:themeShade="BF"/>
        <w:sz w:val="24"/>
        <w:szCs w:val="24"/>
      </w:rPr>
      <w:fldChar w:fldCharType="separate"/>
    </w:r>
    <w:r w:rsidR="0093788E" w:rsidRPr="00323149">
      <w:rPr>
        <w:color w:val="323E4F" w:themeColor="text2" w:themeShade="BF"/>
        <w:sz w:val="24"/>
        <w:szCs w:val="24"/>
      </w:rPr>
      <w:t>4</w:t>
    </w:r>
    <w:r w:rsidRPr="00323149">
      <w:rPr>
        <w:color w:val="323E4F" w:themeColor="text2" w:themeShade="BF"/>
        <w:sz w:val="24"/>
        <w:szCs w:val="24"/>
      </w:rPr>
      <w:fldChar w:fldCharType="end"/>
    </w:r>
  </w:p>
  <w:p w14:paraId="41B2A2A0" w14:textId="77777777" w:rsidR="00584A02" w:rsidRPr="00323149" w:rsidRDefault="00584A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016F" w14:textId="77777777" w:rsidR="003F3AA9" w:rsidRPr="00323149" w:rsidRDefault="003F3A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71767" w14:textId="77777777" w:rsidR="00405622" w:rsidRPr="00323149" w:rsidRDefault="00405622" w:rsidP="003118D9">
      <w:pPr>
        <w:spacing w:after="0" w:line="240" w:lineRule="auto"/>
      </w:pPr>
      <w:r w:rsidRPr="00323149">
        <w:separator/>
      </w:r>
    </w:p>
  </w:footnote>
  <w:footnote w:type="continuationSeparator" w:id="0">
    <w:p w14:paraId="57949D90" w14:textId="77777777" w:rsidR="00405622" w:rsidRPr="00323149" w:rsidRDefault="00405622" w:rsidP="003118D9">
      <w:pPr>
        <w:spacing w:after="0" w:line="240" w:lineRule="auto"/>
      </w:pPr>
      <w:r w:rsidRPr="00323149">
        <w:continuationSeparator/>
      </w:r>
    </w:p>
  </w:footnote>
  <w:footnote w:type="continuationNotice" w:id="1">
    <w:p w14:paraId="348EC1AA" w14:textId="77777777" w:rsidR="00405622" w:rsidRPr="00323149" w:rsidRDefault="004056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08B60" w14:textId="77777777" w:rsidR="003F3AA9" w:rsidRPr="00323149" w:rsidRDefault="003F3A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3632" w14:textId="1D988160" w:rsidR="00147073" w:rsidRPr="00323149" w:rsidRDefault="00F61D20" w:rsidP="00147073">
    <w:pPr>
      <w:pStyle w:val="Encabezado"/>
      <w:jc w:val="center"/>
    </w:pPr>
    <w:r w:rsidRPr="00323149">
      <w:rPr>
        <w:noProof/>
        <w:lang w:eastAsia="es-CL"/>
      </w:rPr>
      <w:drawing>
        <wp:inline distT="0" distB="0" distL="0" distR="0" wp14:anchorId="7EA80A6D" wp14:editId="276DC02F">
          <wp:extent cx="1438275" cy="406370"/>
          <wp:effectExtent l="0" t="0" r="0" b="0"/>
          <wp:docPr id="2" name="Imagen 2" descr="Un dibujo animad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dibujo animado con letr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5052" cy="411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5497" w14:textId="77777777" w:rsidR="003F3AA9" w:rsidRPr="00323149" w:rsidRDefault="003F3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EC5"/>
    <w:multiLevelType w:val="hybridMultilevel"/>
    <w:tmpl w:val="2200DC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801E9"/>
    <w:multiLevelType w:val="multilevel"/>
    <w:tmpl w:val="C7E2C93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242B0BC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2562B49"/>
    <w:multiLevelType w:val="hybridMultilevel"/>
    <w:tmpl w:val="79C2698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D7E25"/>
    <w:multiLevelType w:val="multilevel"/>
    <w:tmpl w:val="3B50C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86D444A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2B9404A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8EAC5E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9071F24"/>
    <w:multiLevelType w:val="multilevel"/>
    <w:tmpl w:val="CE2CFC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1632E86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AF01CCC"/>
    <w:multiLevelType w:val="hybridMultilevel"/>
    <w:tmpl w:val="92D0E0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9028C"/>
    <w:multiLevelType w:val="hybridMultilevel"/>
    <w:tmpl w:val="E70C6EA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7D19F3"/>
    <w:multiLevelType w:val="hybridMultilevel"/>
    <w:tmpl w:val="754C6DE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F0A39"/>
    <w:multiLevelType w:val="hybridMultilevel"/>
    <w:tmpl w:val="5FA0D9B2"/>
    <w:lvl w:ilvl="0" w:tplc="B608F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E1D97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F53104A"/>
    <w:multiLevelType w:val="hybridMultilevel"/>
    <w:tmpl w:val="4EE4ED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4D6D4E"/>
    <w:multiLevelType w:val="hybridMultilevel"/>
    <w:tmpl w:val="1A1893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D936EE"/>
    <w:multiLevelType w:val="hybridMultilevel"/>
    <w:tmpl w:val="6068E55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2B0407"/>
    <w:multiLevelType w:val="hybridMultilevel"/>
    <w:tmpl w:val="6B6CAA1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464543">
    <w:abstractNumId w:val="10"/>
  </w:num>
  <w:num w:numId="2" w16cid:durableId="1699165119">
    <w:abstractNumId w:val="4"/>
  </w:num>
  <w:num w:numId="3" w16cid:durableId="869881669">
    <w:abstractNumId w:val="16"/>
  </w:num>
  <w:num w:numId="4" w16cid:durableId="451478379">
    <w:abstractNumId w:val="13"/>
  </w:num>
  <w:num w:numId="5" w16cid:durableId="1984695422">
    <w:abstractNumId w:val="11"/>
  </w:num>
  <w:num w:numId="6" w16cid:durableId="416295420">
    <w:abstractNumId w:val="18"/>
  </w:num>
  <w:num w:numId="7" w16cid:durableId="451872408">
    <w:abstractNumId w:val="5"/>
  </w:num>
  <w:num w:numId="8" w16cid:durableId="1505165667">
    <w:abstractNumId w:val="6"/>
  </w:num>
  <w:num w:numId="9" w16cid:durableId="1861092053">
    <w:abstractNumId w:val="9"/>
  </w:num>
  <w:num w:numId="10" w16cid:durableId="1829319810">
    <w:abstractNumId w:val="14"/>
  </w:num>
  <w:num w:numId="11" w16cid:durableId="1609897608">
    <w:abstractNumId w:val="1"/>
  </w:num>
  <w:num w:numId="12" w16cid:durableId="1707557378">
    <w:abstractNumId w:val="8"/>
  </w:num>
  <w:num w:numId="13" w16cid:durableId="172494978">
    <w:abstractNumId w:val="17"/>
  </w:num>
  <w:num w:numId="14" w16cid:durableId="1833401578">
    <w:abstractNumId w:val="15"/>
  </w:num>
  <w:num w:numId="15" w16cid:durableId="173036064">
    <w:abstractNumId w:val="12"/>
  </w:num>
  <w:num w:numId="16" w16cid:durableId="607813300">
    <w:abstractNumId w:val="7"/>
  </w:num>
  <w:num w:numId="17" w16cid:durableId="1253583541">
    <w:abstractNumId w:val="3"/>
  </w:num>
  <w:num w:numId="18" w16cid:durableId="744768457">
    <w:abstractNumId w:val="0"/>
  </w:num>
  <w:num w:numId="19" w16cid:durableId="120535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7EF"/>
    <w:rsid w:val="00000C01"/>
    <w:rsid w:val="00005911"/>
    <w:rsid w:val="00016EB1"/>
    <w:rsid w:val="00027A0F"/>
    <w:rsid w:val="00041EA0"/>
    <w:rsid w:val="000500AA"/>
    <w:rsid w:val="00051272"/>
    <w:rsid w:val="00061786"/>
    <w:rsid w:val="000628A8"/>
    <w:rsid w:val="00063406"/>
    <w:rsid w:val="00066A7B"/>
    <w:rsid w:val="00077E75"/>
    <w:rsid w:val="000875E0"/>
    <w:rsid w:val="000A49CD"/>
    <w:rsid w:val="000A7AF7"/>
    <w:rsid w:val="000A7C13"/>
    <w:rsid w:val="000B6ADB"/>
    <w:rsid w:val="000C02D2"/>
    <w:rsid w:val="000C174A"/>
    <w:rsid w:val="000C224C"/>
    <w:rsid w:val="000D5594"/>
    <w:rsid w:val="000F241A"/>
    <w:rsid w:val="001120BB"/>
    <w:rsid w:val="00121654"/>
    <w:rsid w:val="00125987"/>
    <w:rsid w:val="00134F08"/>
    <w:rsid w:val="001417AE"/>
    <w:rsid w:val="00143E83"/>
    <w:rsid w:val="00147073"/>
    <w:rsid w:val="00152F21"/>
    <w:rsid w:val="0016324E"/>
    <w:rsid w:val="00165181"/>
    <w:rsid w:val="00173A0A"/>
    <w:rsid w:val="00191B00"/>
    <w:rsid w:val="0019235A"/>
    <w:rsid w:val="00197AC3"/>
    <w:rsid w:val="001A2E51"/>
    <w:rsid w:val="001A6A2F"/>
    <w:rsid w:val="001B5A89"/>
    <w:rsid w:val="001C1403"/>
    <w:rsid w:val="001D25C1"/>
    <w:rsid w:val="001E6BA6"/>
    <w:rsid w:val="001E7D03"/>
    <w:rsid w:val="001F2A59"/>
    <w:rsid w:val="001F3765"/>
    <w:rsid w:val="00211AC8"/>
    <w:rsid w:val="0021675C"/>
    <w:rsid w:val="002302A1"/>
    <w:rsid w:val="002356D5"/>
    <w:rsid w:val="00242B1E"/>
    <w:rsid w:val="002451BC"/>
    <w:rsid w:val="00247689"/>
    <w:rsid w:val="002476AC"/>
    <w:rsid w:val="00253566"/>
    <w:rsid w:val="00264EAB"/>
    <w:rsid w:val="002747BD"/>
    <w:rsid w:val="00286A00"/>
    <w:rsid w:val="002877FC"/>
    <w:rsid w:val="00294E7C"/>
    <w:rsid w:val="002A136D"/>
    <w:rsid w:val="002B1B8F"/>
    <w:rsid w:val="002B6EAC"/>
    <w:rsid w:val="002B78EF"/>
    <w:rsid w:val="002B79ED"/>
    <w:rsid w:val="002C173E"/>
    <w:rsid w:val="002C6FC0"/>
    <w:rsid w:val="002D17D7"/>
    <w:rsid w:val="002E25A1"/>
    <w:rsid w:val="002F202A"/>
    <w:rsid w:val="00302413"/>
    <w:rsid w:val="00304905"/>
    <w:rsid w:val="003118D9"/>
    <w:rsid w:val="0031282A"/>
    <w:rsid w:val="00312977"/>
    <w:rsid w:val="0031304D"/>
    <w:rsid w:val="0031673A"/>
    <w:rsid w:val="00323149"/>
    <w:rsid w:val="0032617D"/>
    <w:rsid w:val="00326D4A"/>
    <w:rsid w:val="0033282D"/>
    <w:rsid w:val="00336C06"/>
    <w:rsid w:val="00340640"/>
    <w:rsid w:val="00341B62"/>
    <w:rsid w:val="00346D75"/>
    <w:rsid w:val="003531D3"/>
    <w:rsid w:val="0035632D"/>
    <w:rsid w:val="00373583"/>
    <w:rsid w:val="00373623"/>
    <w:rsid w:val="003767CC"/>
    <w:rsid w:val="00381006"/>
    <w:rsid w:val="00392658"/>
    <w:rsid w:val="003A4F67"/>
    <w:rsid w:val="003A56CF"/>
    <w:rsid w:val="003D149F"/>
    <w:rsid w:val="003D15A1"/>
    <w:rsid w:val="003D6308"/>
    <w:rsid w:val="003D6458"/>
    <w:rsid w:val="003F1ADA"/>
    <w:rsid w:val="003F2B7B"/>
    <w:rsid w:val="003F3AA9"/>
    <w:rsid w:val="00405622"/>
    <w:rsid w:val="00435E0F"/>
    <w:rsid w:val="00436F2E"/>
    <w:rsid w:val="00444338"/>
    <w:rsid w:val="004524A7"/>
    <w:rsid w:val="00453757"/>
    <w:rsid w:val="00455EC3"/>
    <w:rsid w:val="00467883"/>
    <w:rsid w:val="00481903"/>
    <w:rsid w:val="00484797"/>
    <w:rsid w:val="0048481C"/>
    <w:rsid w:val="00485EC5"/>
    <w:rsid w:val="00496405"/>
    <w:rsid w:val="004A738C"/>
    <w:rsid w:val="004B165A"/>
    <w:rsid w:val="004B6196"/>
    <w:rsid w:val="004C094C"/>
    <w:rsid w:val="004C0F90"/>
    <w:rsid w:val="004C4A37"/>
    <w:rsid w:val="004C4ADA"/>
    <w:rsid w:val="004D61C2"/>
    <w:rsid w:val="004E41D5"/>
    <w:rsid w:val="004E48D6"/>
    <w:rsid w:val="004E66A0"/>
    <w:rsid w:val="004E7B55"/>
    <w:rsid w:val="004F309B"/>
    <w:rsid w:val="004F3A43"/>
    <w:rsid w:val="004F67A3"/>
    <w:rsid w:val="005017E9"/>
    <w:rsid w:val="00502BBD"/>
    <w:rsid w:val="005132B8"/>
    <w:rsid w:val="005145F0"/>
    <w:rsid w:val="005150D1"/>
    <w:rsid w:val="0052768E"/>
    <w:rsid w:val="005405A6"/>
    <w:rsid w:val="00543D03"/>
    <w:rsid w:val="00551AC9"/>
    <w:rsid w:val="00560F9B"/>
    <w:rsid w:val="00563F1F"/>
    <w:rsid w:val="00576CF5"/>
    <w:rsid w:val="00584A02"/>
    <w:rsid w:val="0059529B"/>
    <w:rsid w:val="005A023F"/>
    <w:rsid w:val="005A1C21"/>
    <w:rsid w:val="005B6578"/>
    <w:rsid w:val="005C0A47"/>
    <w:rsid w:val="005C6406"/>
    <w:rsid w:val="005F5A98"/>
    <w:rsid w:val="00613BD4"/>
    <w:rsid w:val="00615BDF"/>
    <w:rsid w:val="00633382"/>
    <w:rsid w:val="00635340"/>
    <w:rsid w:val="00642C2D"/>
    <w:rsid w:val="00644106"/>
    <w:rsid w:val="006604BF"/>
    <w:rsid w:val="006643FB"/>
    <w:rsid w:val="00677E6A"/>
    <w:rsid w:val="00682174"/>
    <w:rsid w:val="00682E7E"/>
    <w:rsid w:val="006869B2"/>
    <w:rsid w:val="0069105F"/>
    <w:rsid w:val="006A0CD7"/>
    <w:rsid w:val="006B1E5F"/>
    <w:rsid w:val="006B65D0"/>
    <w:rsid w:val="006C22B0"/>
    <w:rsid w:val="006C5CAB"/>
    <w:rsid w:val="006D2F1F"/>
    <w:rsid w:val="00717013"/>
    <w:rsid w:val="0071735F"/>
    <w:rsid w:val="00721CF1"/>
    <w:rsid w:val="00722BFF"/>
    <w:rsid w:val="007338B3"/>
    <w:rsid w:val="00743538"/>
    <w:rsid w:val="00751D47"/>
    <w:rsid w:val="00775995"/>
    <w:rsid w:val="00781923"/>
    <w:rsid w:val="00782399"/>
    <w:rsid w:val="00784C63"/>
    <w:rsid w:val="00786F3D"/>
    <w:rsid w:val="007A5919"/>
    <w:rsid w:val="007A5E77"/>
    <w:rsid w:val="007C551B"/>
    <w:rsid w:val="007E27AF"/>
    <w:rsid w:val="007E6340"/>
    <w:rsid w:val="007F5FD6"/>
    <w:rsid w:val="008003A4"/>
    <w:rsid w:val="00804A9C"/>
    <w:rsid w:val="00805206"/>
    <w:rsid w:val="00805EE5"/>
    <w:rsid w:val="0081096C"/>
    <w:rsid w:val="00813BB5"/>
    <w:rsid w:val="008159D0"/>
    <w:rsid w:val="00823E2E"/>
    <w:rsid w:val="00837A20"/>
    <w:rsid w:val="00840855"/>
    <w:rsid w:val="00842E91"/>
    <w:rsid w:val="008457EF"/>
    <w:rsid w:val="0086517C"/>
    <w:rsid w:val="008661E6"/>
    <w:rsid w:val="008709D6"/>
    <w:rsid w:val="0087377F"/>
    <w:rsid w:val="00874579"/>
    <w:rsid w:val="0087635C"/>
    <w:rsid w:val="00894F5A"/>
    <w:rsid w:val="008C3C6C"/>
    <w:rsid w:val="008D3B7B"/>
    <w:rsid w:val="008D4424"/>
    <w:rsid w:val="008F0EC7"/>
    <w:rsid w:val="008F25C9"/>
    <w:rsid w:val="00902AA6"/>
    <w:rsid w:val="0090510B"/>
    <w:rsid w:val="00912A60"/>
    <w:rsid w:val="00916A39"/>
    <w:rsid w:val="009179A2"/>
    <w:rsid w:val="009225C6"/>
    <w:rsid w:val="00924E1F"/>
    <w:rsid w:val="0092515D"/>
    <w:rsid w:val="00925C1B"/>
    <w:rsid w:val="00925E61"/>
    <w:rsid w:val="00927BDE"/>
    <w:rsid w:val="00933568"/>
    <w:rsid w:val="0093788E"/>
    <w:rsid w:val="00940B63"/>
    <w:rsid w:val="0094389B"/>
    <w:rsid w:val="00946435"/>
    <w:rsid w:val="00953772"/>
    <w:rsid w:val="00954141"/>
    <w:rsid w:val="00960DC3"/>
    <w:rsid w:val="00962B2D"/>
    <w:rsid w:val="00963377"/>
    <w:rsid w:val="00964A8C"/>
    <w:rsid w:val="0096710C"/>
    <w:rsid w:val="00977A66"/>
    <w:rsid w:val="0098391A"/>
    <w:rsid w:val="00993A31"/>
    <w:rsid w:val="00996C21"/>
    <w:rsid w:val="009A57C5"/>
    <w:rsid w:val="009B5E63"/>
    <w:rsid w:val="009C42F4"/>
    <w:rsid w:val="009F03CB"/>
    <w:rsid w:val="009F03EE"/>
    <w:rsid w:val="009F2AB4"/>
    <w:rsid w:val="009F41FA"/>
    <w:rsid w:val="00A00019"/>
    <w:rsid w:val="00A111E6"/>
    <w:rsid w:val="00A217BD"/>
    <w:rsid w:val="00A22B21"/>
    <w:rsid w:val="00A40A94"/>
    <w:rsid w:val="00A413E2"/>
    <w:rsid w:val="00A43E04"/>
    <w:rsid w:val="00A46D41"/>
    <w:rsid w:val="00A473D3"/>
    <w:rsid w:val="00A52CD1"/>
    <w:rsid w:val="00A54C46"/>
    <w:rsid w:val="00AA1A09"/>
    <w:rsid w:val="00AA55EF"/>
    <w:rsid w:val="00AB6B1B"/>
    <w:rsid w:val="00AB7FCC"/>
    <w:rsid w:val="00AC2316"/>
    <w:rsid w:val="00AC2392"/>
    <w:rsid w:val="00AE221F"/>
    <w:rsid w:val="00AF1DE0"/>
    <w:rsid w:val="00AF2372"/>
    <w:rsid w:val="00AF2681"/>
    <w:rsid w:val="00B01931"/>
    <w:rsid w:val="00B06721"/>
    <w:rsid w:val="00B06C0C"/>
    <w:rsid w:val="00B077DF"/>
    <w:rsid w:val="00B10822"/>
    <w:rsid w:val="00B176C4"/>
    <w:rsid w:val="00B17844"/>
    <w:rsid w:val="00B2638A"/>
    <w:rsid w:val="00B269B3"/>
    <w:rsid w:val="00B41A1F"/>
    <w:rsid w:val="00B4251C"/>
    <w:rsid w:val="00B42BA5"/>
    <w:rsid w:val="00B52BF6"/>
    <w:rsid w:val="00B56CB0"/>
    <w:rsid w:val="00B61D35"/>
    <w:rsid w:val="00B64F1D"/>
    <w:rsid w:val="00B74FE8"/>
    <w:rsid w:val="00B8112E"/>
    <w:rsid w:val="00BB2DA2"/>
    <w:rsid w:val="00BC2486"/>
    <w:rsid w:val="00BC69C0"/>
    <w:rsid w:val="00BC6C8D"/>
    <w:rsid w:val="00BC7967"/>
    <w:rsid w:val="00BD1281"/>
    <w:rsid w:val="00BD6BDC"/>
    <w:rsid w:val="00BE5312"/>
    <w:rsid w:val="00BF0356"/>
    <w:rsid w:val="00BF182F"/>
    <w:rsid w:val="00C031AA"/>
    <w:rsid w:val="00C0341A"/>
    <w:rsid w:val="00C058BA"/>
    <w:rsid w:val="00C0679E"/>
    <w:rsid w:val="00C113C5"/>
    <w:rsid w:val="00C11FEA"/>
    <w:rsid w:val="00C14666"/>
    <w:rsid w:val="00C2601C"/>
    <w:rsid w:val="00C36ED1"/>
    <w:rsid w:val="00C37109"/>
    <w:rsid w:val="00C44DC1"/>
    <w:rsid w:val="00C558C6"/>
    <w:rsid w:val="00C62F45"/>
    <w:rsid w:val="00C663A7"/>
    <w:rsid w:val="00C7153C"/>
    <w:rsid w:val="00C831B3"/>
    <w:rsid w:val="00C83291"/>
    <w:rsid w:val="00C83C90"/>
    <w:rsid w:val="00C9270C"/>
    <w:rsid w:val="00C95674"/>
    <w:rsid w:val="00C95C2B"/>
    <w:rsid w:val="00CA5B23"/>
    <w:rsid w:val="00CC078C"/>
    <w:rsid w:val="00CC206F"/>
    <w:rsid w:val="00CC59E0"/>
    <w:rsid w:val="00CC6B68"/>
    <w:rsid w:val="00CD1110"/>
    <w:rsid w:val="00CE5D6D"/>
    <w:rsid w:val="00CF2D73"/>
    <w:rsid w:val="00D045C7"/>
    <w:rsid w:val="00D07137"/>
    <w:rsid w:val="00D245FC"/>
    <w:rsid w:val="00D30C9B"/>
    <w:rsid w:val="00D35D53"/>
    <w:rsid w:val="00D36498"/>
    <w:rsid w:val="00D36F08"/>
    <w:rsid w:val="00D52539"/>
    <w:rsid w:val="00D52572"/>
    <w:rsid w:val="00D53A37"/>
    <w:rsid w:val="00D57EEE"/>
    <w:rsid w:val="00D611F9"/>
    <w:rsid w:val="00D62FD3"/>
    <w:rsid w:val="00D65754"/>
    <w:rsid w:val="00D76305"/>
    <w:rsid w:val="00D77C45"/>
    <w:rsid w:val="00D849FC"/>
    <w:rsid w:val="00D85A22"/>
    <w:rsid w:val="00D935B5"/>
    <w:rsid w:val="00D976B6"/>
    <w:rsid w:val="00DA4BE1"/>
    <w:rsid w:val="00DB6F5D"/>
    <w:rsid w:val="00DC316C"/>
    <w:rsid w:val="00DC3325"/>
    <w:rsid w:val="00DD0988"/>
    <w:rsid w:val="00DD2F6A"/>
    <w:rsid w:val="00DE0956"/>
    <w:rsid w:val="00DE3E69"/>
    <w:rsid w:val="00DF1793"/>
    <w:rsid w:val="00DF515D"/>
    <w:rsid w:val="00DF5512"/>
    <w:rsid w:val="00DF5BB7"/>
    <w:rsid w:val="00E01D11"/>
    <w:rsid w:val="00E23A32"/>
    <w:rsid w:val="00E257EF"/>
    <w:rsid w:val="00E27301"/>
    <w:rsid w:val="00E359B6"/>
    <w:rsid w:val="00E50EF7"/>
    <w:rsid w:val="00E512CA"/>
    <w:rsid w:val="00E5139B"/>
    <w:rsid w:val="00E53BF9"/>
    <w:rsid w:val="00E616FC"/>
    <w:rsid w:val="00E77367"/>
    <w:rsid w:val="00E82EB5"/>
    <w:rsid w:val="00E90613"/>
    <w:rsid w:val="00E94B41"/>
    <w:rsid w:val="00EA001D"/>
    <w:rsid w:val="00EC4E5A"/>
    <w:rsid w:val="00EC5284"/>
    <w:rsid w:val="00EE6388"/>
    <w:rsid w:val="00EF30AB"/>
    <w:rsid w:val="00EF5549"/>
    <w:rsid w:val="00EF5588"/>
    <w:rsid w:val="00F02532"/>
    <w:rsid w:val="00F073B9"/>
    <w:rsid w:val="00F119AA"/>
    <w:rsid w:val="00F12D57"/>
    <w:rsid w:val="00F166E7"/>
    <w:rsid w:val="00F27737"/>
    <w:rsid w:val="00F3034B"/>
    <w:rsid w:val="00F30B9E"/>
    <w:rsid w:val="00F41F53"/>
    <w:rsid w:val="00F42D92"/>
    <w:rsid w:val="00F44E6C"/>
    <w:rsid w:val="00F45AFF"/>
    <w:rsid w:val="00F518EB"/>
    <w:rsid w:val="00F61D20"/>
    <w:rsid w:val="00F66BC8"/>
    <w:rsid w:val="00F70262"/>
    <w:rsid w:val="00F71636"/>
    <w:rsid w:val="00F80583"/>
    <w:rsid w:val="00F841A9"/>
    <w:rsid w:val="00F843E8"/>
    <w:rsid w:val="00F84E38"/>
    <w:rsid w:val="00F939F2"/>
    <w:rsid w:val="00F95E68"/>
    <w:rsid w:val="00FB0164"/>
    <w:rsid w:val="00FC0029"/>
    <w:rsid w:val="00FC06D7"/>
    <w:rsid w:val="00FC1CEA"/>
    <w:rsid w:val="00FC5D33"/>
    <w:rsid w:val="00FC6A40"/>
    <w:rsid w:val="00FD4E07"/>
    <w:rsid w:val="00FE31FD"/>
    <w:rsid w:val="00FE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116F"/>
  <w15:chartTrackingRefBased/>
  <w15:docId w15:val="{C8286EC1-D5E7-4A9B-A1A8-3084BD8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8D9"/>
  </w:style>
  <w:style w:type="paragraph" w:styleId="Piedepgina">
    <w:name w:val="footer"/>
    <w:basedOn w:val="Normal"/>
    <w:link w:val="Piedepgina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8D9"/>
  </w:style>
  <w:style w:type="character" w:styleId="Textodelmarcadordeposicin">
    <w:name w:val="Placeholder Text"/>
    <w:basedOn w:val="Fuentedeprrafopredeter"/>
    <w:uiPriority w:val="99"/>
    <w:semiHidden/>
    <w:rsid w:val="005132B8"/>
    <w:rPr>
      <w:color w:val="808080"/>
    </w:rPr>
  </w:style>
  <w:style w:type="paragraph" w:styleId="Prrafodelista">
    <w:name w:val="List Paragraph"/>
    <w:basedOn w:val="Normal"/>
    <w:uiPriority w:val="34"/>
    <w:qFormat/>
    <w:rsid w:val="00993A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A111E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84A02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A02"/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57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7E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57EF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A54C46"/>
    <w:pPr>
      <w:widowControl w:val="0"/>
      <w:autoSpaceDE w:val="0"/>
      <w:autoSpaceDN w:val="0"/>
      <w:spacing w:before="4" w:after="0" w:line="237" w:lineRule="exact"/>
      <w:ind w:left="105"/>
    </w:pPr>
    <w:rPr>
      <w:rFonts w:ascii="Calibri" w:eastAsia="Calibri" w:hAnsi="Calibri" w:cs="Calibri"/>
      <w:lang w:val="es-ES" w:eastAsia="es-ES" w:bidi="es-ES"/>
    </w:rPr>
  </w:style>
  <w:style w:type="paragraph" w:customStyle="1" w:styleId="Default">
    <w:name w:val="Default"/>
    <w:rsid w:val="00DC31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B78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7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andesmotor.c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sepulveda@andesmotor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ntreras\Documents\Plantillas%20personalizadas%20de%20Office\COTIZACION%2012m%20SC%20-%20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59A8B3814E4FFAA5C910B897D1D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25224-C0D0-4E3B-94B6-93E44E173FA8}"/>
      </w:docPartPr>
      <w:docPartBody>
        <w:p w:rsidR="007E6507" w:rsidRDefault="0054265B">
          <w:pPr>
            <w:pStyle w:val="DE59A8B3814E4FFAA5C910B897D1D806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4DBDA46AA55499DAC7A733C3CE77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6EDF5-0BD2-41AC-A8CC-1C31D07EBA52}"/>
      </w:docPartPr>
      <w:docPartBody>
        <w:p w:rsidR="007E6507" w:rsidRDefault="0054265B">
          <w:pPr>
            <w:pStyle w:val="84DBDA46AA55499DAC7A733C3CE773FB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5DD74B9498CF4788AA7BE466703C7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8FFA6-FEF3-491E-9A3D-DF5E35A21128}"/>
      </w:docPartPr>
      <w:docPartBody>
        <w:p w:rsidR="007E6507" w:rsidRDefault="0054265B">
          <w:pPr>
            <w:pStyle w:val="5DD74B9498CF4788AA7BE466703C761C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E4DE10C66F74DD2A4C8AFD4FBE30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BE2AD-6A2C-452F-BF01-A088B3957AFA}"/>
      </w:docPartPr>
      <w:docPartBody>
        <w:p w:rsidR="007E6507" w:rsidRDefault="0054265B">
          <w:pPr>
            <w:pStyle w:val="8E4DE10C66F74DD2A4C8AFD4FBE304C3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6A5508856C4D43D1A771964F8419E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29F09C-DFA1-421B-8BE5-D4EEB189E696}"/>
      </w:docPartPr>
      <w:docPartBody>
        <w:p w:rsidR="007E6507" w:rsidRDefault="0054265B">
          <w:pPr>
            <w:pStyle w:val="6A5508856C4D43D1A771964F8419E34B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poS">
    <w:altName w:val="Segoe UI Historic"/>
    <w:panose1 w:val="00000000000000000000"/>
    <w:charset w:val="00"/>
    <w:family w:val="auto"/>
    <w:pitch w:val="variable"/>
    <w:sig w:usb0="A00001AF" w:usb1="100078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DE"/>
    <w:rsid w:val="00005911"/>
    <w:rsid w:val="0001664A"/>
    <w:rsid w:val="00025EDE"/>
    <w:rsid w:val="00027C6F"/>
    <w:rsid w:val="000540BA"/>
    <w:rsid w:val="000628A8"/>
    <w:rsid w:val="00063406"/>
    <w:rsid w:val="000B6ADB"/>
    <w:rsid w:val="000E3B70"/>
    <w:rsid w:val="00113EF4"/>
    <w:rsid w:val="001417AE"/>
    <w:rsid w:val="0016324E"/>
    <w:rsid w:val="00164A1F"/>
    <w:rsid w:val="001A2E51"/>
    <w:rsid w:val="001B5A89"/>
    <w:rsid w:val="00253566"/>
    <w:rsid w:val="002747F4"/>
    <w:rsid w:val="002877FC"/>
    <w:rsid w:val="002A33CA"/>
    <w:rsid w:val="002B1B8F"/>
    <w:rsid w:val="002B6EAC"/>
    <w:rsid w:val="002B79ED"/>
    <w:rsid w:val="002C173E"/>
    <w:rsid w:val="002D17D7"/>
    <w:rsid w:val="002F202A"/>
    <w:rsid w:val="00304905"/>
    <w:rsid w:val="0031304D"/>
    <w:rsid w:val="0033282D"/>
    <w:rsid w:val="00360D47"/>
    <w:rsid w:val="00374B5E"/>
    <w:rsid w:val="00381006"/>
    <w:rsid w:val="003C3AA5"/>
    <w:rsid w:val="003D15A1"/>
    <w:rsid w:val="003F2B7B"/>
    <w:rsid w:val="003F57D7"/>
    <w:rsid w:val="00444338"/>
    <w:rsid w:val="00483A61"/>
    <w:rsid w:val="004A738C"/>
    <w:rsid w:val="004C0F90"/>
    <w:rsid w:val="004C7076"/>
    <w:rsid w:val="004F6BAC"/>
    <w:rsid w:val="005141E4"/>
    <w:rsid w:val="005405A6"/>
    <w:rsid w:val="0054265B"/>
    <w:rsid w:val="00576EF7"/>
    <w:rsid w:val="005B2365"/>
    <w:rsid w:val="005B26B6"/>
    <w:rsid w:val="00633382"/>
    <w:rsid w:val="00650F08"/>
    <w:rsid w:val="00677E6A"/>
    <w:rsid w:val="00685BB2"/>
    <w:rsid w:val="006870A8"/>
    <w:rsid w:val="006A0CD7"/>
    <w:rsid w:val="006C22B0"/>
    <w:rsid w:val="006C7656"/>
    <w:rsid w:val="006E614F"/>
    <w:rsid w:val="006F006F"/>
    <w:rsid w:val="006F31DA"/>
    <w:rsid w:val="00722BFF"/>
    <w:rsid w:val="007816CC"/>
    <w:rsid w:val="007823FB"/>
    <w:rsid w:val="007B0816"/>
    <w:rsid w:val="007C0D81"/>
    <w:rsid w:val="007C6EAA"/>
    <w:rsid w:val="007E6340"/>
    <w:rsid w:val="007E6507"/>
    <w:rsid w:val="00842E91"/>
    <w:rsid w:val="0085297C"/>
    <w:rsid w:val="008709D6"/>
    <w:rsid w:val="0087377F"/>
    <w:rsid w:val="00874579"/>
    <w:rsid w:val="0087635C"/>
    <w:rsid w:val="008A49A8"/>
    <w:rsid w:val="008D4424"/>
    <w:rsid w:val="00916A39"/>
    <w:rsid w:val="0092515D"/>
    <w:rsid w:val="0094389B"/>
    <w:rsid w:val="00985A16"/>
    <w:rsid w:val="00996C21"/>
    <w:rsid w:val="009A07F8"/>
    <w:rsid w:val="009B5E63"/>
    <w:rsid w:val="009C42F4"/>
    <w:rsid w:val="00A40A94"/>
    <w:rsid w:val="00A7039B"/>
    <w:rsid w:val="00B06721"/>
    <w:rsid w:val="00B2638A"/>
    <w:rsid w:val="00BB3ED6"/>
    <w:rsid w:val="00BE7125"/>
    <w:rsid w:val="00BF27F4"/>
    <w:rsid w:val="00C10E9A"/>
    <w:rsid w:val="00C1756A"/>
    <w:rsid w:val="00C56D92"/>
    <w:rsid w:val="00C663A7"/>
    <w:rsid w:val="00CB2707"/>
    <w:rsid w:val="00CC72E4"/>
    <w:rsid w:val="00D31B13"/>
    <w:rsid w:val="00D60CE2"/>
    <w:rsid w:val="00DE0956"/>
    <w:rsid w:val="00DE3E69"/>
    <w:rsid w:val="00E02CCF"/>
    <w:rsid w:val="00E1617C"/>
    <w:rsid w:val="00E3447F"/>
    <w:rsid w:val="00E73676"/>
    <w:rsid w:val="00E77367"/>
    <w:rsid w:val="00EC4035"/>
    <w:rsid w:val="00ED08FF"/>
    <w:rsid w:val="00ED60F4"/>
    <w:rsid w:val="00F27F24"/>
    <w:rsid w:val="00F42D92"/>
    <w:rsid w:val="00F939F2"/>
    <w:rsid w:val="00FC448A"/>
    <w:rsid w:val="00FC5D34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25EDE"/>
    <w:rPr>
      <w:color w:val="808080"/>
    </w:rPr>
  </w:style>
  <w:style w:type="paragraph" w:customStyle="1" w:styleId="DE59A8B3814E4FFAA5C910B897D1D806">
    <w:name w:val="DE59A8B3814E4FFAA5C910B897D1D806"/>
  </w:style>
  <w:style w:type="paragraph" w:customStyle="1" w:styleId="84DBDA46AA55499DAC7A733C3CE773FB">
    <w:name w:val="84DBDA46AA55499DAC7A733C3CE773FB"/>
  </w:style>
  <w:style w:type="paragraph" w:customStyle="1" w:styleId="5DD74B9498CF4788AA7BE466703C761C">
    <w:name w:val="5DD74B9498CF4788AA7BE466703C761C"/>
  </w:style>
  <w:style w:type="paragraph" w:customStyle="1" w:styleId="8E4DE10C66F74DD2A4C8AFD4FBE304C3">
    <w:name w:val="8E4DE10C66F74DD2A4C8AFD4FBE304C3"/>
  </w:style>
  <w:style w:type="paragraph" w:customStyle="1" w:styleId="6A5508856C4D43D1A771964F8419E34B">
    <w:name w:val="6A5508856C4D43D1A771964F8419E3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8DF57-E8CB-48CD-A5E4-7F1A3D374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COTIZACION 12m SC - RED</Template>
  <TotalTime>135</TotalTime>
  <Pages>4</Pages>
  <Words>672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"Catalan Ivan - CL" &lt;icatalan@andesmotor.cl&gt;</dc:creator>
  <cp:keywords/>
  <dc:description/>
  <cp:lastModifiedBy>Diego Vejar</cp:lastModifiedBy>
  <cp:revision>50</cp:revision>
  <cp:lastPrinted>2025-12-02T23:38:00Z</cp:lastPrinted>
  <dcterms:created xsi:type="dcterms:W3CDTF">2025-11-04T17:57:00Z</dcterms:created>
  <dcterms:modified xsi:type="dcterms:W3CDTF">2026-04-03T01:32:00Z</dcterms:modified>
</cp:coreProperties>
</file>