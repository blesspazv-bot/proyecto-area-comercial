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630C" w14:textId="77777777" w:rsidR="007123AC" w:rsidRPr="00323149" w:rsidRDefault="007123AC" w:rsidP="007123AC">
      <w:pPr>
        <w:spacing w:after="0"/>
        <w:ind w:left="708" w:hanging="708"/>
        <w:jc w:val="right"/>
      </w:pPr>
      <w:proofErr w:type="gramStart"/>
      <w:r w:rsidRPr="00760992">
        <w:t xml:space="preserve">{{ </w:t>
      </w:r>
      <w:proofErr w:type="spellStart"/>
      <w:r w:rsidRPr="00760992">
        <w:t>fecha</w:t>
      </w:r>
      <w:proofErr w:type="gramEnd"/>
      <w:r w:rsidRPr="00760992">
        <w:t>_</w:t>
      </w:r>
      <w:proofErr w:type="gramStart"/>
      <w:r w:rsidRPr="00760992">
        <w:t>larga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437F90E9" w14:textId="77777777" w:rsidR="007123AC" w:rsidRPr="00323149" w:rsidRDefault="007123AC" w:rsidP="007123AC">
      <w:pPr>
        <w:spacing w:after="0"/>
        <w:jc w:val="right"/>
      </w:pPr>
      <w:r w:rsidRPr="00323149">
        <w:t xml:space="preserve">Cotización </w:t>
      </w:r>
      <w:proofErr w:type="spellStart"/>
      <w:r w:rsidRPr="00323149">
        <w:t>n°</w:t>
      </w:r>
      <w:proofErr w:type="spellEnd"/>
      <w:r w:rsidRPr="00323149">
        <w:t xml:space="preserve"> </w:t>
      </w:r>
      <w:proofErr w:type="gramStart"/>
      <w:r w:rsidRPr="00760992">
        <w:t xml:space="preserve">{{ </w:t>
      </w:r>
      <w:proofErr w:type="spellStart"/>
      <w:r w:rsidRPr="00760992">
        <w:t>numero</w:t>
      </w:r>
      <w:proofErr w:type="gramEnd"/>
      <w:r w:rsidRPr="00760992">
        <w:t>_</w:t>
      </w:r>
      <w:proofErr w:type="gramStart"/>
      <w:r w:rsidRPr="00760992">
        <w:t>cotizacion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05E50403" w14:textId="1BAD4F29" w:rsidR="00F82621" w:rsidRDefault="00F82621" w:rsidP="00F82621">
      <w:pPr>
        <w:jc w:val="center"/>
        <w:rPr>
          <w:noProof/>
        </w:rPr>
      </w:pPr>
      <w:r w:rsidRPr="009F03CB">
        <w:rPr>
          <w:b/>
          <w:bCs/>
          <w:sz w:val="24"/>
          <w:szCs w:val="24"/>
        </w:rPr>
        <w:t xml:space="preserve">Propuesta FOTON </w:t>
      </w:r>
      <w:r w:rsidR="00073A0C">
        <w:rPr>
          <w:b/>
          <w:bCs/>
          <w:sz w:val="24"/>
          <w:szCs w:val="24"/>
        </w:rPr>
        <w:t>D</w:t>
      </w:r>
      <w:r w:rsidRPr="009F03CB">
        <w:rPr>
          <w:b/>
          <w:bCs/>
          <w:sz w:val="24"/>
          <w:szCs w:val="24"/>
        </w:rPr>
        <w:t>U</w:t>
      </w:r>
      <w:r>
        <w:rPr>
          <w:b/>
          <w:bCs/>
          <w:sz w:val="24"/>
          <w:szCs w:val="24"/>
        </w:rPr>
        <w:t>10</w:t>
      </w:r>
    </w:p>
    <w:p w14:paraId="1099DDA6" w14:textId="77777777" w:rsidR="00F82621" w:rsidRDefault="00F82621" w:rsidP="00771252">
      <w:pPr>
        <w:spacing w:after="0"/>
        <w:jc w:val="right"/>
      </w:pPr>
    </w:p>
    <w:p w14:paraId="6E1A9F6D" w14:textId="2CBC36FA" w:rsidR="004815F0" w:rsidRDefault="00147073" w:rsidP="00771252">
      <w:pPr>
        <w:spacing w:after="0"/>
      </w:pPr>
      <w:r>
        <w:t>Señor</w:t>
      </w:r>
      <w:r w:rsidR="004815F0">
        <w:t>(a)</w:t>
      </w:r>
      <w:r>
        <w:t>,</w:t>
      </w:r>
    </w:p>
    <w:p w14:paraId="444B304F" w14:textId="77777777" w:rsidR="007123AC" w:rsidRDefault="007123AC" w:rsidP="007123AC">
      <w:pPr>
        <w:spacing w:after="0"/>
        <w:jc w:val="both"/>
      </w:pPr>
      <w:proofErr w:type="gramStart"/>
      <w:r w:rsidRPr="008D4EDE">
        <w:t>{{ cliente</w:t>
      </w:r>
      <w:proofErr w:type="gramEnd"/>
      <w:r w:rsidRPr="008D4EDE">
        <w:t xml:space="preserve"> }}</w:t>
      </w:r>
    </w:p>
    <w:p w14:paraId="4DCAF3A2" w14:textId="56EFA529" w:rsidR="00147073" w:rsidRDefault="00147073" w:rsidP="00147073">
      <w:pPr>
        <w:spacing w:after="0"/>
        <w:jc w:val="both"/>
        <w:rPr>
          <w:u w:val="single"/>
        </w:rPr>
      </w:pPr>
      <w:r>
        <w:rPr>
          <w:u w:val="single"/>
        </w:rPr>
        <w:t>Presente</w:t>
      </w:r>
    </w:p>
    <w:p w14:paraId="7DF17D7E" w14:textId="77777777" w:rsidR="00147073" w:rsidRDefault="00147073" w:rsidP="00147073">
      <w:pPr>
        <w:spacing w:after="0"/>
        <w:jc w:val="both"/>
        <w:rPr>
          <w:u w:val="single"/>
        </w:rPr>
      </w:pPr>
    </w:p>
    <w:p w14:paraId="34683D57" w14:textId="77777777" w:rsidR="00147073" w:rsidRDefault="00147073" w:rsidP="00147073">
      <w:pPr>
        <w:spacing w:after="0"/>
        <w:jc w:val="both"/>
      </w:pPr>
      <w:r w:rsidRPr="00147073">
        <w:t>De nuestra consideración:</w:t>
      </w:r>
    </w:p>
    <w:p w14:paraId="1E06021B" w14:textId="77777777" w:rsidR="00147073" w:rsidRPr="00147073" w:rsidRDefault="00147073" w:rsidP="00147073">
      <w:pPr>
        <w:spacing w:after="0"/>
        <w:jc w:val="both"/>
      </w:pPr>
    </w:p>
    <w:p w14:paraId="70DD6778" w14:textId="66CDA3F6" w:rsidR="00147073" w:rsidRPr="00147073" w:rsidRDefault="00147073" w:rsidP="00147073">
      <w:pPr>
        <w:spacing w:after="0"/>
        <w:jc w:val="both"/>
      </w:pPr>
      <w:r w:rsidRPr="00147073">
        <w:t>Junto con saludarlo, nos es grato cotizar a Ud. lo siguiente:</w:t>
      </w:r>
    </w:p>
    <w:p w14:paraId="76D23CFE" w14:textId="09484FBE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147073">
        <w:t>DESCRIPCIÓN:</w:t>
      </w:r>
      <w:r w:rsidR="007123AC" w:rsidRPr="007123AC">
        <w:t xml:space="preserve"> </w:t>
      </w:r>
      <w:proofErr w:type="gramStart"/>
      <w:r w:rsidR="007123AC" w:rsidRPr="008D4EDE">
        <w:t>{{</w:t>
      </w:r>
      <w:r w:rsidR="007123AC">
        <w:t xml:space="preserve"> </w:t>
      </w:r>
      <w:proofErr w:type="spellStart"/>
      <w:r w:rsidR="007123AC" w:rsidRPr="008D4EDE">
        <w:t>cantidad</w:t>
      </w:r>
      <w:proofErr w:type="gramEnd"/>
      <w:r w:rsidR="007123AC" w:rsidRPr="008D4EDE">
        <w:t>_</w:t>
      </w:r>
      <w:proofErr w:type="gramStart"/>
      <w:r w:rsidR="007123AC" w:rsidRPr="008D4EDE">
        <w:t>unidades</w:t>
      </w:r>
      <w:proofErr w:type="spellEnd"/>
      <w:r w:rsidR="007123AC">
        <w:t xml:space="preserve"> </w:t>
      </w:r>
      <w:r w:rsidR="007123AC" w:rsidRPr="008D4EDE">
        <w:t>}</w:t>
      </w:r>
      <w:proofErr w:type="gramEnd"/>
      <w:r w:rsidR="007123AC" w:rsidRPr="008D4EDE">
        <w:t>}</w:t>
      </w:r>
      <w:r w:rsidR="007123AC" w:rsidRPr="00323149">
        <w:t xml:space="preserve"> </w:t>
      </w:r>
      <w:r w:rsidR="00CF24F1" w:rsidRPr="00323149">
        <w:t xml:space="preserve">Buses </w:t>
      </w:r>
      <w:r w:rsidR="00073A0C">
        <w:t>Diesel EVI</w:t>
      </w:r>
      <w:r w:rsidR="00CF24F1" w:rsidRPr="00323149">
        <w:t xml:space="preserve">, Marca FOTON, Modelo </w:t>
      </w:r>
      <w:sdt>
        <w:sdtPr>
          <w:id w:val="-1046368067"/>
          <w:placeholder>
            <w:docPart w:val="4A3DD217EDEA4DB7809AD90900EE6A6D"/>
          </w:placeholder>
        </w:sdtPr>
        <w:sdtEndPr/>
        <w:sdtContent>
          <w:r w:rsidR="00073A0C">
            <w:t>D</w:t>
          </w:r>
          <w:r w:rsidR="00CF24F1" w:rsidRPr="00323149">
            <w:t>U</w:t>
          </w:r>
          <w:r w:rsidR="00CF24F1">
            <w:t>10</w:t>
          </w:r>
          <w:r w:rsidR="00CF24F1" w:rsidRPr="00323149">
            <w:t xml:space="preserve"> </w:t>
          </w:r>
        </w:sdtContent>
      </w:sdt>
      <w:r w:rsidR="00CF24F1" w:rsidRPr="00323149">
        <w:t>de carrocería monocasco Urbano estándar RED, año 2026.</w:t>
      </w:r>
    </w:p>
    <w:p w14:paraId="08054049" w14:textId="77777777" w:rsidR="009C410C" w:rsidRDefault="009C410C" w:rsidP="009C410C">
      <w:pPr>
        <w:pStyle w:val="Prrafodelista"/>
        <w:spacing w:after="0"/>
        <w:jc w:val="both"/>
      </w:pPr>
    </w:p>
    <w:p w14:paraId="5995FCBD" w14:textId="7DC6C0A1" w:rsidR="00F82621" w:rsidRDefault="00A111E6" w:rsidP="00F8262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</w:t>
      </w:r>
      <w:r w:rsidR="00993A31">
        <w:t>Características Generales del Bus</w:t>
      </w:r>
    </w:p>
    <w:p w14:paraId="17B3547B" w14:textId="77777777" w:rsidR="00F82621" w:rsidRDefault="00F82621" w:rsidP="00F82621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24F1" w:rsidRPr="00323149" w14:paraId="04E90D0B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8AD8A8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2CA65A75" w14:textId="77777777" w:rsidR="00CF24F1" w:rsidRPr="00323149" w:rsidRDefault="00CF24F1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CF24F1" w:rsidRPr="00323149" w14:paraId="6996D59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BA6023F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2AB129A1" w14:textId="39C972C8" w:rsidR="00CF24F1" w:rsidRPr="00323149" w:rsidRDefault="00D80ECC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102E4892AF14C46B12FE8D0F51CC65D"/>
                </w:placeholder>
              </w:sdtPr>
              <w:sdtEndPr/>
              <w:sdtContent>
                <w:r w:rsidR="00CF24F1" w:rsidRPr="00323149">
                  <w:t>2</w:t>
                </w:r>
                <w:r w:rsidR="000B3EA5">
                  <w:t>6</w:t>
                </w:r>
                <w:r w:rsidR="00CF24F1" w:rsidRPr="00323149">
                  <w:t xml:space="preserve"> </w:t>
                </w:r>
              </w:sdtContent>
            </w:sdt>
            <w:r w:rsidR="00CF24F1" w:rsidRPr="00323149">
              <w:t xml:space="preserve">Asientos + </w:t>
            </w:r>
            <w:r w:rsidR="000B3EA5">
              <w:t>1</w:t>
            </w:r>
            <w:r w:rsidR="00CF24F1" w:rsidRPr="00323149">
              <w:t xml:space="preserve"> abatible + 1 Conductor</w:t>
            </w:r>
          </w:p>
        </w:tc>
      </w:tr>
      <w:tr w:rsidR="00CF24F1" w:rsidRPr="00323149" w14:paraId="1A147DE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8CBC00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6415240A" w14:textId="18E713DC" w:rsidR="00CF24F1" w:rsidRPr="00323149" w:rsidRDefault="00D80ECC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102E4892AF14C46B12FE8D0F51CC65D"/>
                </w:placeholder>
              </w:sdtPr>
              <w:sdtEndPr/>
              <w:sdtContent>
                <w:sdt>
                  <w:sdtPr>
                    <w:id w:val="2008394233"/>
                    <w:placeholder>
                      <w:docPart w:val="E3DD1BCF97ED4DB4B97E6B08AC920871"/>
                    </w:placeholder>
                  </w:sdtPr>
                  <w:sdtEndPr/>
                  <w:sdtContent>
                    <w:r w:rsidR="00CF24F1">
                      <w:t>7</w:t>
                    </w:r>
                    <w:r w:rsidR="00D649D5">
                      <w:t>1</w:t>
                    </w:r>
                    <w:r w:rsidR="00CF24F1" w:rsidRPr="00323149">
                      <w:t xml:space="preserve"> </w:t>
                    </w:r>
                  </w:sdtContent>
                </w:sdt>
                <w:r w:rsidR="00CF24F1" w:rsidRPr="00323149">
                  <w:t xml:space="preserve">pasajeros </w:t>
                </w:r>
              </w:sdtContent>
            </w:sdt>
          </w:p>
        </w:tc>
      </w:tr>
      <w:tr w:rsidR="00CF24F1" w:rsidRPr="00323149" w14:paraId="071D836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2E104F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45346BEF" w14:textId="74A2A98E" w:rsidR="00CF24F1" w:rsidRPr="00323149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10.500</w:t>
            </w:r>
            <w:r w:rsidRPr="00323149">
              <w:rPr>
                <w:rFonts w:hint="eastAsia"/>
              </w:rPr>
              <w:t>*2</w:t>
            </w:r>
            <w:r>
              <w:t>.</w:t>
            </w:r>
            <w:r w:rsidRPr="00323149">
              <w:rPr>
                <w:rFonts w:hint="eastAsia"/>
              </w:rPr>
              <w:t>500*3</w:t>
            </w:r>
            <w:r>
              <w:t>.</w:t>
            </w:r>
            <w:r w:rsidRPr="00323149">
              <w:rPr>
                <w:rFonts w:hint="eastAsia"/>
              </w:rPr>
              <w:t>300</w:t>
            </w:r>
          </w:p>
        </w:tc>
      </w:tr>
      <w:tr w:rsidR="00CF24F1" w:rsidRPr="00323149" w14:paraId="67616AE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459B4C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1363668A" w14:textId="77777777" w:rsidR="00CF24F1" w:rsidRPr="00323149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CF24F1" w:rsidRPr="00323149" w14:paraId="78128CDF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4E6D7E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1ECB4B40" w14:textId="512CC99D" w:rsidR="00CF24F1" w:rsidRPr="00323149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 w:rsidR="000B3EA5">
              <w:t>6</w:t>
            </w:r>
            <w:r w:rsidRPr="00323149">
              <w:t>.</w:t>
            </w:r>
            <w:r w:rsidR="000B3EA5">
              <w:t>8</w:t>
            </w:r>
            <w:r w:rsidRPr="00323149">
              <w:t>00 kg</w:t>
            </w:r>
          </w:p>
        </w:tc>
      </w:tr>
      <w:tr w:rsidR="00CF24F1" w:rsidRPr="00323149" w14:paraId="70F664D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B330CF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47646152" w14:textId="080CCF24" w:rsidR="00CF24F1" w:rsidRPr="00323149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0B3EA5">
              <w:t>2</w:t>
            </w:r>
            <w:r>
              <w:t>.</w:t>
            </w:r>
            <w:r w:rsidR="000B3EA5">
              <w:t>0</w:t>
            </w:r>
            <w:r>
              <w:t>00</w:t>
            </w:r>
            <w:r w:rsidRPr="00323149">
              <w:t xml:space="preserve"> kg</w:t>
            </w:r>
          </w:p>
        </w:tc>
      </w:tr>
      <w:tr w:rsidR="00CF24F1" w:rsidRPr="00323149" w14:paraId="6FE531D7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86CAEB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49237250" w14:textId="77777777" w:rsidR="00CF24F1" w:rsidRPr="00323149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CF24F1" w:rsidRPr="00DD0E67" w14:paraId="5BD8DF3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6B5E996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4BCEE94C" w14:textId="7C9646B0" w:rsidR="00CF24F1" w:rsidRPr="00073A0C" w:rsidRDefault="00073A0C" w:rsidP="00073A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073A0C">
              <w:rPr>
                <w:lang w:val="de-DE"/>
              </w:rPr>
              <w:t xml:space="preserve">CUMMINS </w:t>
            </w:r>
            <w:r w:rsidR="00D649D5" w:rsidRPr="00D649D5">
              <w:rPr>
                <w:lang w:val="de-DE"/>
              </w:rPr>
              <w:t>D6.7EVIE260B</w:t>
            </w:r>
            <w:r w:rsidRPr="00073A0C">
              <w:rPr>
                <w:lang w:val="de-DE"/>
              </w:rPr>
              <w:t xml:space="preserve"> DIESEL EURO VI</w:t>
            </w:r>
          </w:p>
        </w:tc>
      </w:tr>
      <w:tr w:rsidR="00CF24F1" w:rsidRPr="00323149" w14:paraId="0D4B072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F88D03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3F4676DE" w14:textId="1FDD73A2" w:rsidR="00CF24F1" w:rsidRPr="00323149" w:rsidRDefault="000B3EA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EA5">
              <w:t>1</w:t>
            </w:r>
            <w:r w:rsidR="00D649D5">
              <w:t>0</w:t>
            </w:r>
            <w:r w:rsidRPr="000B3EA5">
              <w:t>00NM@</w:t>
            </w:r>
            <w:r w:rsidR="00D649D5">
              <w:t>11</w:t>
            </w:r>
            <w:r w:rsidRPr="000B3EA5">
              <w:t>00RPM</w:t>
            </w:r>
          </w:p>
        </w:tc>
      </w:tr>
      <w:tr w:rsidR="00CF24F1" w:rsidRPr="00323149" w14:paraId="79414ED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5D46B9" w14:textId="3D37E2D7" w:rsidR="00CF24F1" w:rsidRPr="00323149" w:rsidRDefault="00073A0C" w:rsidP="008F08A6">
            <w:pPr>
              <w:pStyle w:val="Prrafodelista"/>
              <w:ind w:left="0"/>
              <w:jc w:val="both"/>
            </w:pPr>
            <w:r>
              <w:t>Transmisión</w:t>
            </w:r>
          </w:p>
        </w:tc>
        <w:tc>
          <w:tcPr>
            <w:tcW w:w="4414" w:type="dxa"/>
          </w:tcPr>
          <w:p w14:paraId="1F6ED07F" w14:textId="36544879" w:rsidR="00CF24F1" w:rsidRPr="00323149" w:rsidRDefault="00D649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49D5">
              <w:t>Voith D854.6</w:t>
            </w:r>
          </w:p>
        </w:tc>
      </w:tr>
      <w:tr w:rsidR="00073A0C" w:rsidRPr="00323149" w14:paraId="73C1B64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7A3225" w14:textId="59509E9A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3FE29D84" w14:textId="546C0B46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073A0C" w:rsidRPr="00323149" w14:paraId="2853F876" w14:textId="77777777" w:rsidTr="001C4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79CBA1" w14:textId="2F51F9FE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Eje Delantero</w:t>
            </w:r>
          </w:p>
        </w:tc>
        <w:tc>
          <w:tcPr>
            <w:tcW w:w="4414" w:type="dxa"/>
          </w:tcPr>
          <w:p w14:paraId="0085CE9C" w14:textId="7D75391A" w:rsidR="00073A0C" w:rsidRPr="00323149" w:rsidRDefault="00073A0C" w:rsidP="00073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073A0C" w:rsidRPr="00323149" w14:paraId="6BB9912E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6F8CC7" w14:textId="04ADAC55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2A787F54" w14:textId="72924DC1" w:rsidR="00073A0C" w:rsidRPr="00323149" w:rsidRDefault="00073A0C" w:rsidP="00073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073A0C" w:rsidRPr="00323149" w14:paraId="444AFE5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037F7B" w14:textId="1A4D260B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263E6F92" w14:textId="6893672B" w:rsidR="00073A0C" w:rsidRPr="00323149" w:rsidRDefault="000B3EA5" w:rsidP="00073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EA5">
              <w:t xml:space="preserve">Tipo Neumática con Sistema </w:t>
            </w:r>
            <w:proofErr w:type="spellStart"/>
            <w:r w:rsidRPr="000B3EA5">
              <w:t>Kneeling</w:t>
            </w:r>
            <w:proofErr w:type="spellEnd"/>
          </w:p>
        </w:tc>
      </w:tr>
      <w:tr w:rsidR="00073A0C" w:rsidRPr="00323149" w14:paraId="203A6F06" w14:textId="77777777" w:rsidTr="001C4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0D3D2F" w14:textId="35407F4E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72F0F02A" w14:textId="460E66F3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073A0C" w:rsidRPr="00323149" w14:paraId="3CD23D2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C20514" w14:textId="0A37C8BA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3A49D08B" w14:textId="6C03822A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073A0C" w:rsidRPr="00323149" w14:paraId="7B18A008" w14:textId="77777777" w:rsidTr="001C4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803CFB" w14:textId="31CA13F1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1AB05E26" w14:textId="35D7CD26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4F1">
              <w:t>275/70R22.5</w:t>
            </w:r>
          </w:p>
        </w:tc>
      </w:tr>
      <w:tr w:rsidR="00073A0C" w:rsidRPr="00323149" w14:paraId="2865DC1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C05700" w14:textId="393F4E4D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3FD6A432" w14:textId="442A72C4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Marca SONGZ Capacidad de 3</w:t>
            </w:r>
            <w:r w:rsidR="00D649D5">
              <w:t>4</w:t>
            </w:r>
            <w:r w:rsidRPr="00323149">
              <w:t>kw</w:t>
            </w:r>
          </w:p>
        </w:tc>
      </w:tr>
      <w:tr w:rsidR="00073A0C" w:rsidRPr="00323149" w14:paraId="162C34A3" w14:textId="77777777" w:rsidTr="001C4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BA4F73" w14:textId="5CA914AF" w:rsidR="00073A0C" w:rsidRPr="00323149" w:rsidRDefault="00073A0C" w:rsidP="00073A0C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1486E5D7" w14:textId="452F747B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 xml:space="preserve">Por confirmar según </w:t>
            </w:r>
            <w:proofErr w:type="spellStart"/>
            <w:r w:rsidRPr="00323149">
              <w:t>layout</w:t>
            </w:r>
            <w:proofErr w:type="spellEnd"/>
            <w:r w:rsidRPr="00323149">
              <w:t xml:space="preserve"> con cliente</w:t>
            </w:r>
          </w:p>
        </w:tc>
      </w:tr>
      <w:tr w:rsidR="00073A0C" w:rsidRPr="00323149" w14:paraId="68DDC399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EC084A" w14:textId="0355E85C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Puertos USB</w:t>
            </w:r>
          </w:p>
        </w:tc>
        <w:tc>
          <w:tcPr>
            <w:tcW w:w="4414" w:type="dxa"/>
          </w:tcPr>
          <w:p w14:paraId="5206C5C4" w14:textId="073902FA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073A0C" w:rsidRPr="00613ABA" w14:paraId="17C8D46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EA5A4CB" w14:textId="2FD55D41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53AFBBEA" w14:textId="43E933F1" w:rsidR="00073A0C" w:rsidRPr="00CF24F1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23149">
              <w:t xml:space="preserve">Si, Equipado con </w:t>
            </w:r>
            <w:proofErr w:type="spellStart"/>
            <w:r w:rsidRPr="00323149">
              <w:t>Router</w:t>
            </w:r>
            <w:proofErr w:type="spellEnd"/>
            <w:r w:rsidRPr="00323149">
              <w:t xml:space="preserve"> </w:t>
            </w:r>
          </w:p>
        </w:tc>
      </w:tr>
      <w:tr w:rsidR="00073A0C" w:rsidRPr="00DD0E67" w14:paraId="0063260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8854F3" w14:textId="4ADC6DAA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1F2F9B3D" w14:textId="7D572D7C" w:rsidR="00073A0C" w:rsidRPr="00073A0C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CF24F1">
              <w:rPr>
                <w:lang w:val="pt-BR"/>
              </w:rPr>
              <w:t xml:space="preserve">incorporada (próxima parada) Marca </w:t>
            </w:r>
            <w:proofErr w:type="spellStart"/>
            <w:r w:rsidRPr="00CF24F1">
              <w:rPr>
                <w:lang w:val="pt-BR"/>
              </w:rPr>
              <w:t>Magnetich</w:t>
            </w:r>
            <w:proofErr w:type="spellEnd"/>
            <w:r w:rsidRPr="00CF24F1">
              <w:rPr>
                <w:lang w:val="pt-BR"/>
              </w:rPr>
              <w:t xml:space="preserve"> North.</w:t>
            </w:r>
          </w:p>
        </w:tc>
      </w:tr>
      <w:tr w:rsidR="00073A0C" w:rsidRPr="00323149" w14:paraId="3042E1A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B70DEB" w14:textId="7F1F35FF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679DEABA" w14:textId="78FD80FD" w:rsidR="00073A0C" w:rsidRPr="00323149" w:rsidRDefault="00073A0C" w:rsidP="00073A0C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073A0C" w:rsidRPr="00323149" w14:paraId="5F77B40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0D67ADD" w14:textId="2FE74287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0F342B8F" w14:textId="736F7D2E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North, Modelo </w:t>
            </w:r>
            <w:proofErr w:type="spellStart"/>
            <w:r w:rsidRPr="00323149">
              <w:t>intelligent</w:t>
            </w:r>
            <w:proofErr w:type="spellEnd"/>
            <w:r w:rsidRPr="00323149">
              <w:t xml:space="preserve"> </w:t>
            </w:r>
            <w:proofErr w:type="spellStart"/>
            <w:r w:rsidRPr="00323149">
              <w:t>monitoring</w:t>
            </w:r>
            <w:proofErr w:type="spellEnd"/>
            <w:r w:rsidRPr="00323149">
              <w:t xml:space="preserve"> </w:t>
            </w:r>
            <w:proofErr w:type="spellStart"/>
            <w:r w:rsidRPr="00323149">
              <w:t>system</w:t>
            </w:r>
            <w:proofErr w:type="spellEnd"/>
            <w:r w:rsidRPr="00323149">
              <w:t>, 5 cámaras, disco duro.</w:t>
            </w:r>
          </w:p>
        </w:tc>
      </w:tr>
      <w:tr w:rsidR="00073A0C" w:rsidRPr="00323149" w14:paraId="3AB3A7B8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3E531D" w14:textId="1722381D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00077F84" w14:textId="16CF6151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</w:tbl>
    <w:p w14:paraId="47B42634" w14:textId="77777777" w:rsidR="00A111E6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lastRenderedPageBreak/>
        <w:t xml:space="preserve"> Garantías</w:t>
      </w:r>
    </w:p>
    <w:p w14:paraId="58DD4B90" w14:textId="77777777" w:rsidR="00722620" w:rsidRDefault="00722620" w:rsidP="00722620">
      <w:pPr>
        <w:spacing w:after="0"/>
        <w:ind w:left="144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22620" w:rsidRPr="00722620" w14:paraId="662F36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846645D" w14:textId="77777777" w:rsidR="00722620" w:rsidRPr="00722620" w:rsidRDefault="00722620" w:rsidP="00722620">
            <w:pPr>
              <w:spacing w:line="259" w:lineRule="auto"/>
              <w:jc w:val="both"/>
            </w:pPr>
            <w:bookmarkStart w:id="0" w:name="_Hlk213163701"/>
            <w:bookmarkStart w:id="1" w:name="_Hlk213185771"/>
            <w:r w:rsidRPr="00722620">
              <w:t>ITEM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F854183" w14:textId="77777777" w:rsidR="00722620" w:rsidRPr="00722620" w:rsidRDefault="00722620" w:rsidP="00722620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2620">
              <w:t>CARACTERÍSTICA</w:t>
            </w:r>
          </w:p>
        </w:tc>
      </w:tr>
      <w:tr w:rsidR="00722620" w:rsidRPr="00722620" w14:paraId="14264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C581134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>General del Bus</w:t>
            </w:r>
          </w:p>
        </w:tc>
        <w:sdt>
          <w:sdtPr>
            <w:id w:val="614954385"/>
            <w:placeholder>
              <w:docPart w:val="F04EC03461954E2FA83F656D45B7A0C5"/>
            </w:placeholder>
          </w:sdtPr>
          <w:sdtEndPr/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1998C0B9" w14:textId="2A635E8D" w:rsidR="00722620" w:rsidRPr="00722620" w:rsidRDefault="00722620" w:rsidP="00722620">
                <w:pPr>
                  <w:spacing w:line="259" w:lineRule="auto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722620">
                  <w:t xml:space="preserve">3 años o 240.000 </w:t>
                </w:r>
                <w:proofErr w:type="spellStart"/>
                <w:r w:rsidRPr="00722620">
                  <w:t>kms</w:t>
                </w:r>
                <w:proofErr w:type="spellEnd"/>
                <w:r w:rsidRPr="00722620">
                  <w:t xml:space="preserve">. lo que primero se cumpla. Verificar Póliza de garantía en </w:t>
                </w:r>
                <w:r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722620" w:rsidRPr="00722620" w14:paraId="3EBACC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ABD6285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>Motor</w:t>
            </w:r>
          </w:p>
        </w:tc>
        <w:sdt>
          <w:sdtPr>
            <w:id w:val="-1782178036"/>
            <w:placeholder>
              <w:docPart w:val="89C150869D2D4CB1B8FD83532EC36AF6"/>
            </w:placeholder>
          </w:sdtPr>
          <w:sdtEndPr/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6E794E39" w14:textId="5000CA2A" w:rsidR="00722620" w:rsidRPr="00722620" w:rsidRDefault="007123AC" w:rsidP="00722620">
                <w:pPr>
                  <w:spacing w:line="259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5</w:t>
                </w:r>
                <w:r w:rsidR="00722620" w:rsidRPr="00722620">
                  <w:t xml:space="preserve"> años o 400.000 </w:t>
                </w:r>
                <w:proofErr w:type="spellStart"/>
                <w:r w:rsidR="00722620" w:rsidRPr="00722620">
                  <w:t>kms</w:t>
                </w:r>
                <w:proofErr w:type="spellEnd"/>
                <w:r w:rsidR="00722620" w:rsidRPr="00722620">
                  <w:t>.</w:t>
                </w:r>
                <w:r w:rsidR="00722620">
                  <w:t xml:space="preserve"> </w:t>
                </w:r>
                <w:r w:rsidR="00722620" w:rsidRPr="00722620">
                  <w:t>lo que primero</w:t>
                </w:r>
                <w:r w:rsidR="00722620">
                  <w:t xml:space="preserve"> </w:t>
                </w:r>
                <w:r w:rsidR="00722620" w:rsidRPr="00722620">
                  <w:t xml:space="preserve">se cumpla. Verificar Póliza de garantía en </w:t>
                </w:r>
                <w:r w:rsidR="00722620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722620" w:rsidRPr="00722620" w14:paraId="5DCBC1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F481F5E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>Transmisión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2CE81072" w14:textId="63A582DD" w:rsidR="00722620" w:rsidRPr="00722620" w:rsidRDefault="007123AC" w:rsidP="00722620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722620" w:rsidRPr="00722620">
              <w:t xml:space="preserve"> años o 400.000 </w:t>
            </w:r>
            <w:proofErr w:type="spellStart"/>
            <w:r w:rsidR="00722620" w:rsidRPr="00722620">
              <w:t>kms</w:t>
            </w:r>
            <w:proofErr w:type="spellEnd"/>
            <w:r w:rsidR="00722620" w:rsidRPr="00722620">
              <w:t>. lo que primero</w:t>
            </w:r>
            <w:r w:rsidR="00722620">
              <w:t xml:space="preserve"> </w:t>
            </w:r>
            <w:r w:rsidR="00722620" w:rsidRPr="00722620">
              <w:t>se cumpla.</w:t>
            </w:r>
            <w:r w:rsidR="00722620">
              <w:t xml:space="preserve"> </w:t>
            </w:r>
            <w:r w:rsidR="00722620" w:rsidRPr="00722620">
              <w:t xml:space="preserve">Verificar Póliza de garantía en </w:t>
            </w:r>
            <w:r w:rsidR="00722620" w:rsidRPr="00722620">
              <w:rPr>
                <w:b/>
                <w:bCs/>
              </w:rPr>
              <w:t>Anexo 1</w:t>
            </w:r>
          </w:p>
        </w:tc>
      </w:tr>
      <w:tr w:rsidR="00722620" w:rsidRPr="00722620" w14:paraId="5CE5E5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CBFAEEC" w14:textId="77777777" w:rsidR="00722620" w:rsidRPr="00722620" w:rsidRDefault="00722620" w:rsidP="00722620">
            <w:pPr>
              <w:spacing w:line="259" w:lineRule="auto"/>
              <w:jc w:val="both"/>
            </w:pPr>
            <w:proofErr w:type="gramStart"/>
            <w:r w:rsidRPr="00722620">
              <w:t>Ejes trasero</w:t>
            </w:r>
            <w:proofErr w:type="gramEnd"/>
            <w:r w:rsidRPr="00722620">
              <w:t xml:space="preserve"> 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0A67512" w14:textId="3EA92BF0" w:rsidR="00722620" w:rsidRPr="00722620" w:rsidRDefault="007123AC" w:rsidP="0072262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22620" w:rsidRPr="00722620">
              <w:t xml:space="preserve"> años o 400.000 </w:t>
            </w:r>
            <w:proofErr w:type="spellStart"/>
            <w:r w:rsidR="00722620" w:rsidRPr="00722620">
              <w:t>kms</w:t>
            </w:r>
            <w:proofErr w:type="spellEnd"/>
            <w:r w:rsidR="00722620" w:rsidRPr="00722620">
              <w:t>.</w:t>
            </w:r>
            <w:r w:rsidR="00722620">
              <w:t xml:space="preserve"> </w:t>
            </w:r>
            <w:r w:rsidR="00722620" w:rsidRPr="00722620">
              <w:t>lo que primero</w:t>
            </w:r>
            <w:r w:rsidR="00722620">
              <w:t xml:space="preserve"> </w:t>
            </w:r>
            <w:r w:rsidR="00722620" w:rsidRPr="00722620">
              <w:t>se cumpla.</w:t>
            </w:r>
            <w:r w:rsidR="00722620" w:rsidRPr="00722620">
              <w:rPr>
                <w:b/>
                <w:bCs/>
              </w:rPr>
              <w:t xml:space="preserve"> </w:t>
            </w:r>
            <w:r w:rsidR="00722620" w:rsidRPr="00722620">
              <w:t xml:space="preserve">Verificar Póliza de garantía en </w:t>
            </w:r>
            <w:r w:rsidR="00722620" w:rsidRPr="00722620">
              <w:rPr>
                <w:b/>
                <w:bCs/>
              </w:rPr>
              <w:t>Anexo 1</w:t>
            </w:r>
          </w:p>
        </w:tc>
        <w:bookmarkEnd w:id="0"/>
      </w:tr>
      <w:bookmarkEnd w:id="1"/>
    </w:tbl>
    <w:p w14:paraId="652A6551" w14:textId="77777777" w:rsidR="00A111E6" w:rsidRDefault="00A111E6" w:rsidP="00A111E6">
      <w:pPr>
        <w:spacing w:after="0"/>
        <w:jc w:val="both"/>
      </w:pPr>
    </w:p>
    <w:p w14:paraId="68F9D5A5" w14:textId="77777777" w:rsidR="00A111E6" w:rsidRDefault="00A111E6" w:rsidP="00A111E6">
      <w:pPr>
        <w:spacing w:after="0"/>
        <w:jc w:val="both"/>
      </w:pPr>
    </w:p>
    <w:p w14:paraId="6C7EDB34" w14:textId="4F96B0CA" w:rsidR="00AB1452" w:rsidRDefault="00340640" w:rsidP="00A111E6">
      <w:pPr>
        <w:spacing w:after="0"/>
        <w:jc w:val="both"/>
      </w:pPr>
      <w:r>
        <w:t>Todas las garantías serán otorgadas por Andes Motor o el represente local de la marca de los componentes.</w:t>
      </w:r>
    </w:p>
    <w:p w14:paraId="362FDD50" w14:textId="77777777" w:rsidR="00001046" w:rsidRDefault="00001046" w:rsidP="00A111E6">
      <w:pPr>
        <w:spacing w:after="0"/>
        <w:jc w:val="both"/>
      </w:pPr>
    </w:p>
    <w:p w14:paraId="68A4FAD7" w14:textId="77777777" w:rsidR="00A111E6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Otras características</w:t>
      </w:r>
    </w:p>
    <w:p w14:paraId="1C380930" w14:textId="77777777" w:rsidR="002747BD" w:rsidRDefault="002747BD" w:rsidP="002747BD">
      <w:pPr>
        <w:spacing w:after="0"/>
        <w:jc w:val="both"/>
      </w:pPr>
    </w:p>
    <w:p w14:paraId="2CC52C50" w14:textId="25BA7182" w:rsidR="002747BD" w:rsidRDefault="002747BD" w:rsidP="002747BD">
      <w:pPr>
        <w:spacing w:after="0"/>
        <w:ind w:left="1800"/>
        <w:jc w:val="both"/>
      </w:pPr>
      <w:r>
        <w:t>Cumplimiento decreto 122</w:t>
      </w:r>
      <w:r w:rsidR="00341B62">
        <w:t xml:space="preserve"> y Manual de Normas Graficas Vigente</w:t>
      </w:r>
    </w:p>
    <w:p w14:paraId="2341C38B" w14:textId="77777777" w:rsidR="002747BD" w:rsidRDefault="002747BD" w:rsidP="002747BD">
      <w:pPr>
        <w:spacing w:after="0"/>
        <w:jc w:val="both"/>
      </w:pPr>
    </w:p>
    <w:p w14:paraId="2CF7741A" w14:textId="77777777" w:rsidR="002747BD" w:rsidRDefault="002747BD" w:rsidP="002747BD">
      <w:pPr>
        <w:spacing w:after="0"/>
        <w:jc w:val="both"/>
      </w:pPr>
    </w:p>
    <w:p w14:paraId="2C2DE3A9" w14:textId="3A69AA51" w:rsidR="00340640" w:rsidRDefault="00340640" w:rsidP="002747BD">
      <w:pPr>
        <w:spacing w:after="0"/>
        <w:jc w:val="both"/>
      </w:pPr>
    </w:p>
    <w:p w14:paraId="02B7C6C3" w14:textId="5F50D871" w:rsidR="003F1ADA" w:rsidRDefault="003F1ADA" w:rsidP="002747BD">
      <w:pPr>
        <w:spacing w:after="0"/>
        <w:jc w:val="both"/>
      </w:pPr>
    </w:p>
    <w:p w14:paraId="3B8C4A55" w14:textId="100C8336" w:rsidR="003F1ADA" w:rsidRDefault="003F1ADA" w:rsidP="002747BD">
      <w:pPr>
        <w:spacing w:after="0"/>
        <w:jc w:val="both"/>
      </w:pPr>
    </w:p>
    <w:p w14:paraId="5C77CDA4" w14:textId="77777777" w:rsidR="00A0460B" w:rsidRDefault="00A0460B" w:rsidP="002747BD">
      <w:pPr>
        <w:spacing w:after="0"/>
        <w:jc w:val="both"/>
      </w:pPr>
    </w:p>
    <w:p w14:paraId="0E2AF46B" w14:textId="77777777" w:rsidR="00CF24F1" w:rsidRDefault="00CF24F1" w:rsidP="002747BD">
      <w:pPr>
        <w:spacing w:after="0"/>
        <w:jc w:val="both"/>
      </w:pPr>
    </w:p>
    <w:p w14:paraId="1D806347" w14:textId="77777777" w:rsidR="00CF24F1" w:rsidRDefault="00CF24F1" w:rsidP="002747BD">
      <w:pPr>
        <w:spacing w:after="0"/>
        <w:jc w:val="both"/>
      </w:pPr>
    </w:p>
    <w:p w14:paraId="3C239EED" w14:textId="77777777" w:rsidR="00CF24F1" w:rsidRDefault="00CF24F1" w:rsidP="002747BD">
      <w:pPr>
        <w:spacing w:after="0"/>
        <w:jc w:val="both"/>
      </w:pPr>
    </w:p>
    <w:p w14:paraId="0CA9BCD5" w14:textId="77777777" w:rsidR="00CF24F1" w:rsidRDefault="00CF24F1" w:rsidP="002747BD">
      <w:pPr>
        <w:spacing w:after="0"/>
        <w:jc w:val="both"/>
      </w:pPr>
    </w:p>
    <w:p w14:paraId="1F3261DF" w14:textId="77777777" w:rsidR="00CF24F1" w:rsidRDefault="00CF24F1" w:rsidP="002747BD">
      <w:pPr>
        <w:spacing w:after="0"/>
        <w:jc w:val="both"/>
      </w:pPr>
    </w:p>
    <w:p w14:paraId="639F0F26" w14:textId="77777777" w:rsidR="00CF24F1" w:rsidRDefault="00CF24F1" w:rsidP="002747BD">
      <w:pPr>
        <w:spacing w:after="0"/>
        <w:jc w:val="both"/>
      </w:pPr>
    </w:p>
    <w:p w14:paraId="6808F57B" w14:textId="77777777" w:rsidR="00073A0C" w:rsidRDefault="00073A0C" w:rsidP="002747BD">
      <w:pPr>
        <w:spacing w:after="0"/>
        <w:jc w:val="both"/>
      </w:pPr>
    </w:p>
    <w:p w14:paraId="35A956B8" w14:textId="77777777" w:rsidR="00073A0C" w:rsidRDefault="00073A0C" w:rsidP="002747BD">
      <w:pPr>
        <w:spacing w:after="0"/>
        <w:jc w:val="both"/>
      </w:pPr>
    </w:p>
    <w:p w14:paraId="451ADDBE" w14:textId="77777777" w:rsidR="00073A0C" w:rsidRDefault="00073A0C" w:rsidP="002747BD">
      <w:pPr>
        <w:spacing w:after="0"/>
        <w:jc w:val="both"/>
      </w:pPr>
    </w:p>
    <w:p w14:paraId="172CCCFC" w14:textId="77777777" w:rsidR="00073A0C" w:rsidRDefault="00073A0C" w:rsidP="002747BD">
      <w:pPr>
        <w:spacing w:after="0"/>
        <w:jc w:val="both"/>
      </w:pPr>
    </w:p>
    <w:p w14:paraId="73287B19" w14:textId="77777777" w:rsidR="00073A0C" w:rsidRDefault="00073A0C" w:rsidP="002747BD">
      <w:pPr>
        <w:spacing w:after="0"/>
        <w:jc w:val="both"/>
      </w:pPr>
    </w:p>
    <w:p w14:paraId="7E63E0BE" w14:textId="77777777" w:rsidR="00073A0C" w:rsidRDefault="00073A0C" w:rsidP="002747BD">
      <w:pPr>
        <w:spacing w:after="0"/>
        <w:jc w:val="both"/>
      </w:pPr>
    </w:p>
    <w:p w14:paraId="3BD5C193" w14:textId="77777777" w:rsidR="00073A0C" w:rsidRDefault="00073A0C" w:rsidP="002747BD">
      <w:pPr>
        <w:spacing w:after="0"/>
        <w:jc w:val="both"/>
      </w:pPr>
    </w:p>
    <w:p w14:paraId="6BB6167F" w14:textId="77777777" w:rsidR="00073A0C" w:rsidRDefault="00073A0C" w:rsidP="002747BD">
      <w:pPr>
        <w:spacing w:after="0"/>
        <w:jc w:val="both"/>
      </w:pPr>
    </w:p>
    <w:p w14:paraId="204A72FB" w14:textId="77777777" w:rsidR="00073A0C" w:rsidRDefault="00073A0C" w:rsidP="002747BD">
      <w:pPr>
        <w:spacing w:after="0"/>
        <w:jc w:val="both"/>
      </w:pPr>
    </w:p>
    <w:p w14:paraId="09E9C110" w14:textId="77777777" w:rsidR="00CF24F1" w:rsidRDefault="00CF24F1" w:rsidP="002747BD">
      <w:pPr>
        <w:spacing w:after="0"/>
        <w:jc w:val="both"/>
      </w:pPr>
    </w:p>
    <w:p w14:paraId="09AE36C8" w14:textId="77777777" w:rsidR="00CF24F1" w:rsidRDefault="00CF24F1" w:rsidP="002747BD">
      <w:pPr>
        <w:spacing w:after="0"/>
        <w:jc w:val="both"/>
      </w:pPr>
    </w:p>
    <w:p w14:paraId="326AA59A" w14:textId="77777777" w:rsidR="00E8724A" w:rsidRDefault="00E8724A" w:rsidP="002747BD">
      <w:pPr>
        <w:spacing w:after="0"/>
        <w:jc w:val="both"/>
      </w:pPr>
    </w:p>
    <w:p w14:paraId="7783988B" w14:textId="77777777" w:rsidR="00CF2D73" w:rsidRDefault="00CF2D73" w:rsidP="002747BD">
      <w:pPr>
        <w:spacing w:after="0"/>
        <w:jc w:val="both"/>
      </w:pPr>
    </w:p>
    <w:p w14:paraId="0E7FF7A6" w14:textId="77777777" w:rsidR="00CF2D73" w:rsidRDefault="00CF2D73" w:rsidP="002747BD">
      <w:pPr>
        <w:spacing w:after="0"/>
        <w:jc w:val="both"/>
      </w:pPr>
    </w:p>
    <w:p w14:paraId="5E4C4530" w14:textId="77777777" w:rsidR="002747BD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>
        <w:t>Imágenes referenciales</w:t>
      </w:r>
    </w:p>
    <w:p w14:paraId="2F0730E2" w14:textId="72305B67" w:rsidR="002747BD" w:rsidRDefault="00001046" w:rsidP="002747B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1016683" wp14:editId="283F7D75">
            <wp:simplePos x="0" y="0"/>
            <wp:positionH relativeFrom="column">
              <wp:posOffset>1082040</wp:posOffset>
            </wp:positionH>
            <wp:positionV relativeFrom="paragraph">
              <wp:posOffset>179705</wp:posOffset>
            </wp:positionV>
            <wp:extent cx="3600450" cy="210248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B1DE7" w14:textId="51B6F05F" w:rsidR="002747BD" w:rsidRDefault="002747BD" w:rsidP="002747BD">
      <w:pPr>
        <w:spacing w:after="0"/>
        <w:jc w:val="both"/>
      </w:pPr>
    </w:p>
    <w:p w14:paraId="73E6EB8D" w14:textId="77777777" w:rsidR="002747BD" w:rsidRDefault="002747BD" w:rsidP="002747BD">
      <w:pPr>
        <w:spacing w:after="0"/>
        <w:jc w:val="both"/>
      </w:pPr>
    </w:p>
    <w:p w14:paraId="7CE768BF" w14:textId="77777777" w:rsidR="00584A02" w:rsidRDefault="00584A02" w:rsidP="00584A02">
      <w:pPr>
        <w:spacing w:after="0"/>
        <w:jc w:val="both"/>
      </w:pPr>
    </w:p>
    <w:p w14:paraId="54AA5036" w14:textId="095B1E23" w:rsidR="00584A02" w:rsidRDefault="00001046" w:rsidP="00E257EF">
      <w:pPr>
        <w:pStyle w:val="Prrafodelista"/>
        <w:numPr>
          <w:ilvl w:val="0"/>
          <w:numId w:val="2"/>
        </w:numPr>
        <w:spacing w:after="0"/>
        <w:jc w:val="both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9807CBE" wp14:editId="4EA151E6">
            <wp:simplePos x="0" y="0"/>
            <wp:positionH relativeFrom="column">
              <wp:posOffset>853440</wp:posOffset>
            </wp:positionH>
            <wp:positionV relativeFrom="paragraph">
              <wp:posOffset>372110</wp:posOffset>
            </wp:positionV>
            <wp:extent cx="4133850" cy="1521545"/>
            <wp:effectExtent l="0" t="0" r="0" b="2540"/>
            <wp:wrapTopAndBottom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2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7EF">
        <w:t xml:space="preserve">  </w:t>
      </w:r>
      <w:proofErr w:type="spellStart"/>
      <w:r w:rsidR="00CC6B68">
        <w:t>Layout</w:t>
      </w:r>
      <w:proofErr w:type="spellEnd"/>
      <w:r w:rsidR="00C14666">
        <w:t xml:space="preserve"> </w:t>
      </w:r>
      <w:r w:rsidR="007024B8">
        <w:t>referencial</w:t>
      </w:r>
    </w:p>
    <w:p w14:paraId="24C67721" w14:textId="0B6B9A8E" w:rsidR="001C1403" w:rsidRDefault="001C1403" w:rsidP="00CC6B68">
      <w:pPr>
        <w:pStyle w:val="Prrafodelista"/>
        <w:spacing w:after="0"/>
        <w:ind w:left="360"/>
        <w:jc w:val="both"/>
      </w:pPr>
    </w:p>
    <w:p w14:paraId="3F7A3278" w14:textId="574F4F24" w:rsidR="0032617D" w:rsidRDefault="0032617D" w:rsidP="00CC6B68">
      <w:pPr>
        <w:pStyle w:val="Prrafodelista"/>
        <w:spacing w:after="0"/>
        <w:ind w:left="360"/>
        <w:jc w:val="both"/>
      </w:pPr>
    </w:p>
    <w:p w14:paraId="6A467263" w14:textId="77777777" w:rsidR="0032617D" w:rsidRDefault="0032617D" w:rsidP="00CC6B68">
      <w:pPr>
        <w:pStyle w:val="Prrafodelista"/>
        <w:spacing w:after="0"/>
        <w:ind w:left="360"/>
        <w:jc w:val="both"/>
      </w:pPr>
    </w:p>
    <w:p w14:paraId="2B9F3C46" w14:textId="77777777" w:rsidR="00927BDE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>
        <w:t>¿Por qué elegir Foton y Andes Motor una empresa del grupo Kaufmann?</w:t>
      </w:r>
    </w:p>
    <w:p w14:paraId="5AF802C7" w14:textId="77777777" w:rsidR="00E8724A" w:rsidRDefault="00E8724A" w:rsidP="00E8724A">
      <w:pPr>
        <w:spacing w:after="0"/>
        <w:jc w:val="both"/>
      </w:pPr>
    </w:p>
    <w:p w14:paraId="16D80A05" w14:textId="3BA05DDC" w:rsidR="00340640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Foton </w:t>
      </w:r>
      <w:r w:rsidR="00E359B6">
        <w:t xml:space="preserve">ha comercializado más </w:t>
      </w:r>
      <w:r>
        <w:t xml:space="preserve">de 40.000 buses </w:t>
      </w:r>
    </w:p>
    <w:p w14:paraId="123DA3C1" w14:textId="23869568" w:rsidR="003F1ADA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Foton en Chile cuenta con una flota de </w:t>
      </w:r>
      <w:r w:rsidR="00032B96">
        <w:t>1.347</w:t>
      </w:r>
      <w:r>
        <w:t xml:space="preserve"> buses eléctricos en el sistema Red Ex Transantiago operando.</w:t>
      </w:r>
    </w:p>
    <w:p w14:paraId="79052B51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tiene una experiencia de más de 65 años en el mercado</w:t>
      </w:r>
    </w:p>
    <w:p w14:paraId="565BC9E5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ocupa el lugar N°1 en participación de mercado de buses de transporte público</w:t>
      </w:r>
    </w:p>
    <w:p w14:paraId="1A5D3F9E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Vasta experiencia en el mantenimiento, certificación y atención de vehículos comerciales.</w:t>
      </w:r>
    </w:p>
    <w:p w14:paraId="065E59AF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Más de 500 técnicos distribuidos en la más de 27 sucursales desde Arica hasta Punta Arenas.</w:t>
      </w:r>
    </w:p>
    <w:p w14:paraId="501453C8" w14:textId="77777777" w:rsidR="00CF24F1" w:rsidRDefault="00CF24F1" w:rsidP="00CF24F1">
      <w:pPr>
        <w:spacing w:after="0"/>
        <w:jc w:val="both"/>
      </w:pPr>
    </w:p>
    <w:p w14:paraId="3E43EE2D" w14:textId="77777777" w:rsidR="00CF24F1" w:rsidRDefault="00CF24F1" w:rsidP="00CF24F1">
      <w:pPr>
        <w:spacing w:after="0"/>
        <w:jc w:val="both"/>
      </w:pPr>
    </w:p>
    <w:p w14:paraId="567D29B7" w14:textId="77777777" w:rsidR="007123AC" w:rsidRPr="00323149" w:rsidRDefault="007123AC" w:rsidP="007123AC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1AB63D15" w14:textId="77777777" w:rsidR="007123AC" w:rsidRPr="00323149" w:rsidRDefault="007123AC" w:rsidP="007123AC">
      <w:pPr>
        <w:pStyle w:val="Prrafodelista"/>
        <w:spacing w:after="0"/>
        <w:ind w:left="360"/>
        <w:jc w:val="both"/>
      </w:pPr>
    </w:p>
    <w:p w14:paraId="5C51FBCF" w14:textId="77777777" w:rsidR="007123AC" w:rsidRPr="00C62F45" w:rsidRDefault="007123AC" w:rsidP="007123AC">
      <w:pPr>
        <w:pStyle w:val="Prrafodelista"/>
        <w:numPr>
          <w:ilvl w:val="0"/>
          <w:numId w:val="6"/>
        </w:numPr>
        <w:spacing w:after="0"/>
        <w:jc w:val="both"/>
        <w:rPr>
          <w:bCs/>
        </w:rPr>
      </w:pPr>
      <w:bookmarkStart w:id="2" w:name="_Hlk204088396"/>
      <w:r w:rsidRPr="00C62F45">
        <w:rPr>
          <w:bCs/>
        </w:rPr>
        <w:t xml:space="preserve">Valor unitario por bus: </w:t>
      </w:r>
      <w:proofErr w:type="gramStart"/>
      <w:r w:rsidRPr="008D4EDE">
        <w:rPr>
          <w:rFonts w:cstheme="minorHAnsi"/>
          <w:b/>
        </w:rPr>
        <w:t xml:space="preserve">{{ </w:t>
      </w:r>
      <w:proofErr w:type="spellStart"/>
      <w:r w:rsidRPr="008D4EDE">
        <w:rPr>
          <w:rFonts w:cstheme="minorHAnsi"/>
          <w:b/>
        </w:rPr>
        <w:t>precio</w:t>
      </w:r>
      <w:proofErr w:type="gramEnd"/>
      <w:r w:rsidRPr="008D4EDE">
        <w:rPr>
          <w:rFonts w:cstheme="minorHAnsi"/>
          <w:b/>
        </w:rPr>
        <w:t>_</w:t>
      </w:r>
      <w:proofErr w:type="gramStart"/>
      <w:r w:rsidRPr="008D4EDE">
        <w:rPr>
          <w:rFonts w:cstheme="minorHAnsi"/>
          <w:b/>
        </w:rPr>
        <w:t>unitario</w:t>
      </w:r>
      <w:proofErr w:type="spellEnd"/>
      <w:r w:rsidRPr="008D4EDE">
        <w:rPr>
          <w:rFonts w:cstheme="minorHAnsi"/>
          <w:b/>
        </w:rPr>
        <w:t xml:space="preserve"> }}</w:t>
      </w:r>
      <w:r>
        <w:rPr>
          <w:rFonts w:cstheme="minorHAnsi"/>
          <w:b/>
        </w:rPr>
        <w:t>.-</w:t>
      </w:r>
      <w:proofErr w:type="gramEnd"/>
      <w:r>
        <w:rPr>
          <w:rFonts w:cstheme="minorHAnsi"/>
          <w:b/>
        </w:rPr>
        <w:t xml:space="preserve"> </w:t>
      </w:r>
      <w:r w:rsidRPr="00C62F45">
        <w:rPr>
          <w:bCs/>
        </w:rPr>
        <w:t>+ IVA</w:t>
      </w:r>
      <w:bookmarkEnd w:id="2"/>
      <w:r w:rsidRPr="00C62F45">
        <w:rPr>
          <w:bCs/>
        </w:rPr>
        <w:t>.</w:t>
      </w:r>
    </w:p>
    <w:p w14:paraId="50362258" w14:textId="77777777" w:rsidR="007123AC" w:rsidRPr="00323149" w:rsidRDefault="007123AC" w:rsidP="007123AC">
      <w:pPr>
        <w:pStyle w:val="Prrafodelista"/>
        <w:spacing w:after="0"/>
        <w:ind w:left="1080"/>
        <w:jc w:val="both"/>
        <w:rPr>
          <w:bCs/>
        </w:rPr>
      </w:pPr>
    </w:p>
    <w:p w14:paraId="47D06442" w14:textId="77777777" w:rsidR="007123AC" w:rsidRPr="00BF5EC6" w:rsidRDefault="007123AC" w:rsidP="007123AC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20A30D19" w14:textId="77777777" w:rsidR="007123AC" w:rsidRPr="00BF5EC6" w:rsidRDefault="007123AC" w:rsidP="007123AC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</w:t>
      </w:r>
      <w:proofErr w:type="gramStart"/>
      <w:r w:rsidRPr="00BF5EC6">
        <w:rPr>
          <w:bCs/>
        </w:rPr>
        <w:t>mantto</w:t>
      </w:r>
      <w:proofErr w:type="spellEnd"/>
      <w:r w:rsidRPr="00BF5EC6">
        <w:rPr>
          <w:bCs/>
        </w:rPr>
        <w:t xml:space="preserve"> }</w:t>
      </w:r>
      <w:proofErr w:type="gramEnd"/>
      <w:r w:rsidRPr="00BF5EC6">
        <w:rPr>
          <w:bCs/>
        </w:rPr>
        <w:t>}</w:t>
      </w:r>
    </w:p>
    <w:p w14:paraId="2A3A38BF" w14:textId="77777777" w:rsidR="007123AC" w:rsidRPr="00323149" w:rsidRDefault="007123AC" w:rsidP="007123AC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169FC7DD" w14:textId="77777777" w:rsidR="007123AC" w:rsidRPr="00323149" w:rsidRDefault="007123AC" w:rsidP="007123AC">
      <w:pPr>
        <w:spacing w:after="0"/>
        <w:jc w:val="both"/>
        <w:rPr>
          <w:bCs/>
        </w:rPr>
      </w:pPr>
    </w:p>
    <w:p w14:paraId="0AC31FE9" w14:textId="77777777" w:rsidR="007123AC" w:rsidRPr="00323149" w:rsidRDefault="007123AC" w:rsidP="007123AC">
      <w:pPr>
        <w:pStyle w:val="Prrafodelista"/>
        <w:numPr>
          <w:ilvl w:val="0"/>
          <w:numId w:val="2"/>
        </w:numPr>
        <w:spacing w:after="0"/>
        <w:jc w:val="both"/>
      </w:pPr>
      <w:bookmarkStart w:id="3" w:name="_Hlk204088642"/>
      <w:bookmarkStart w:id="4" w:name="_Hlk204088618"/>
      <w:r w:rsidRPr="00323149">
        <w:t>Condiciones generales cotización</w:t>
      </w:r>
    </w:p>
    <w:bookmarkEnd w:id="3"/>
    <w:p w14:paraId="7AABF114" w14:textId="77777777" w:rsidR="007123AC" w:rsidRPr="00323149" w:rsidRDefault="007123AC" w:rsidP="007123AC">
      <w:pPr>
        <w:spacing w:after="0"/>
        <w:jc w:val="both"/>
      </w:pPr>
    </w:p>
    <w:p w14:paraId="314C7863" w14:textId="4FE94D44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bookmarkStart w:id="5" w:name="_Hlk204088658"/>
      <w:r w:rsidRPr="00323149">
        <w:t xml:space="preserve">Lugar de entrega: </w:t>
      </w:r>
      <w:proofErr w:type="gramStart"/>
      <w:r w:rsidR="0000600E" w:rsidRPr="0000600E">
        <w:t xml:space="preserve">{{ </w:t>
      </w:r>
      <w:proofErr w:type="spellStart"/>
      <w:r w:rsidR="0000600E" w:rsidRPr="0000600E">
        <w:t>lugar</w:t>
      </w:r>
      <w:proofErr w:type="gramEnd"/>
      <w:r w:rsidR="0000600E" w:rsidRPr="0000600E">
        <w:t>_</w:t>
      </w:r>
      <w:proofErr w:type="gramStart"/>
      <w:r w:rsidR="0000600E" w:rsidRPr="0000600E">
        <w:t>entrega</w:t>
      </w:r>
      <w:proofErr w:type="spellEnd"/>
      <w:r w:rsidR="0000600E" w:rsidRPr="0000600E">
        <w:t xml:space="preserve"> }</w:t>
      </w:r>
      <w:proofErr w:type="gramEnd"/>
      <w:r w:rsidR="0000600E" w:rsidRPr="0000600E">
        <w:t>}</w:t>
      </w:r>
      <w:r w:rsidR="0000600E">
        <w:t xml:space="preserve">, </w:t>
      </w:r>
      <w:r w:rsidRPr="00323149">
        <w:t xml:space="preserve">Chile. </w:t>
      </w:r>
    </w:p>
    <w:p w14:paraId="5DB34C00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42777444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7BB42D7D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4A421DFA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6584EC8A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3773597A" w14:textId="7BE8E8B1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 xml:space="preserve">30 </w:t>
      </w:r>
      <w:r w:rsidR="00512C53">
        <w:t>días</w:t>
      </w:r>
      <w:r>
        <w:t xml:space="preserve"> contados desde la presentación de esta propuesta.</w:t>
      </w:r>
    </w:p>
    <w:p w14:paraId="5F3C7403" w14:textId="77777777" w:rsidR="007123AC" w:rsidRPr="00323149" w:rsidRDefault="007123AC" w:rsidP="007123AC">
      <w:pPr>
        <w:spacing w:after="0"/>
        <w:jc w:val="both"/>
      </w:pPr>
    </w:p>
    <w:p w14:paraId="2D3B7700" w14:textId="77777777" w:rsidR="007123AC" w:rsidRPr="00323149" w:rsidRDefault="007123AC" w:rsidP="007123AC">
      <w:pPr>
        <w:spacing w:after="0"/>
        <w:jc w:val="both"/>
      </w:pPr>
      <w:r w:rsidRPr="00323149">
        <w:t>Atento a sus consultas, se despide cordialmente,</w:t>
      </w:r>
      <w:bookmarkEnd w:id="5"/>
    </w:p>
    <w:p w14:paraId="5D5101A8" w14:textId="77777777" w:rsidR="007123AC" w:rsidRPr="00323149" w:rsidRDefault="007123AC" w:rsidP="007123AC">
      <w:pPr>
        <w:spacing w:after="0"/>
        <w:jc w:val="both"/>
      </w:pPr>
    </w:p>
    <w:p w14:paraId="07B96EE3" w14:textId="77777777" w:rsidR="007123AC" w:rsidRPr="00323149" w:rsidRDefault="007123AC" w:rsidP="007123AC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7123AC" w:rsidRPr="00323149" w14:paraId="7C7174C2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6FDFC0AC" w14:textId="77777777" w:rsidR="007123AC" w:rsidRPr="00323149" w:rsidRDefault="007123AC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6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4021997D" wp14:editId="640A357D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EF67E3" w14:textId="77777777" w:rsidR="007123AC" w:rsidRPr="00323149" w:rsidRDefault="007123AC" w:rsidP="00642427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proofErr w:type="gramStart"/>
            <w:r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Pr="00CF462F">
              <w:rPr>
                <w:rFonts w:ascii="Calibri" w:hAnsi="Calibri" w:cs="Calibri"/>
              </w:rPr>
              <w:t>firma</w:t>
            </w:r>
            <w:proofErr w:type="gramEnd"/>
            <w:r w:rsidRPr="00CF462F">
              <w:rPr>
                <w:rFonts w:ascii="Calibri" w:hAnsi="Calibri" w:cs="Calibri"/>
              </w:rPr>
              <w:t>_cargo</w:t>
            </w:r>
            <w:proofErr w:type="spellEnd"/>
            <w:r w:rsidRPr="00CF462F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Pr="00B667A0">
              <w:rPr>
                <w:rFonts w:ascii="Calibri" w:hAnsi="Calibri" w:cs="Calibri"/>
              </w:rPr>
              <w:t>firma</w:t>
            </w:r>
            <w:proofErr w:type="gramEnd"/>
            <w:r w:rsidRPr="00B667A0">
              <w:rPr>
                <w:rFonts w:ascii="Calibri" w:hAnsi="Calibri" w:cs="Calibri"/>
              </w:rPr>
              <w:t>_telefono</w:t>
            </w:r>
            <w:proofErr w:type="spellEnd"/>
            <w:r w:rsidRPr="00B667A0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7123AC" w:rsidRPr="00323149" w14:paraId="3CA279A6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7993C13" w14:textId="77777777" w:rsidR="007123AC" w:rsidRPr="00323149" w:rsidRDefault="007123AC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76B2D785" wp14:editId="460304B9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"/>
      <w:bookmarkEnd w:id="6"/>
    </w:tbl>
    <w:p w14:paraId="2554CC6A" w14:textId="77777777" w:rsidR="00340640" w:rsidRDefault="00340640" w:rsidP="00340640">
      <w:pPr>
        <w:spacing w:after="0"/>
        <w:jc w:val="both"/>
      </w:pPr>
    </w:p>
    <w:p w14:paraId="4132CA43" w14:textId="77777777" w:rsidR="00340640" w:rsidRDefault="00340640" w:rsidP="00340640">
      <w:pPr>
        <w:spacing w:after="0"/>
        <w:jc w:val="both"/>
      </w:pPr>
    </w:p>
    <w:p w14:paraId="3C2B5C4F" w14:textId="77777777" w:rsidR="00E359B6" w:rsidRDefault="00E359B6" w:rsidP="00584A02">
      <w:pPr>
        <w:spacing w:after="0"/>
        <w:jc w:val="both"/>
      </w:pPr>
    </w:p>
    <w:p w14:paraId="66811737" w14:textId="77777777" w:rsidR="00E359B6" w:rsidRDefault="00E359B6" w:rsidP="00584A02">
      <w:pPr>
        <w:spacing w:after="0"/>
        <w:jc w:val="both"/>
      </w:pPr>
    </w:p>
    <w:p w14:paraId="31DC71AA" w14:textId="71DA01A7" w:rsidR="00E359B6" w:rsidRDefault="00E359B6" w:rsidP="00001046">
      <w:pPr>
        <w:spacing w:after="0"/>
        <w:jc w:val="right"/>
      </w:pPr>
    </w:p>
    <w:p w14:paraId="3CE8D7A4" w14:textId="77777777" w:rsidR="007D6E9C" w:rsidRPr="00147073" w:rsidRDefault="007D6E9C" w:rsidP="00001046">
      <w:pPr>
        <w:spacing w:after="0"/>
        <w:jc w:val="right"/>
      </w:pPr>
    </w:p>
    <w:sectPr w:rsidR="007D6E9C" w:rsidRPr="0014707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5058B" w14:textId="77777777" w:rsidR="00D80ECC" w:rsidRDefault="00D80ECC" w:rsidP="003118D9">
      <w:pPr>
        <w:spacing w:after="0" w:line="240" w:lineRule="auto"/>
      </w:pPr>
      <w:r>
        <w:separator/>
      </w:r>
    </w:p>
  </w:endnote>
  <w:endnote w:type="continuationSeparator" w:id="0">
    <w:p w14:paraId="5F75BCE6" w14:textId="77777777" w:rsidR="00D80ECC" w:rsidRDefault="00D80ECC" w:rsidP="0031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B072" w14:textId="77777777" w:rsidR="00032B96" w:rsidRDefault="00032B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77777777" w:rsidR="00584A02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16C" w14:textId="77777777" w:rsidR="00032B96" w:rsidRDefault="00032B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AE2B" w14:textId="77777777" w:rsidR="00D80ECC" w:rsidRDefault="00D80ECC" w:rsidP="003118D9">
      <w:pPr>
        <w:spacing w:after="0" w:line="240" w:lineRule="auto"/>
      </w:pPr>
      <w:r>
        <w:separator/>
      </w:r>
    </w:p>
  </w:footnote>
  <w:footnote w:type="continuationSeparator" w:id="0">
    <w:p w14:paraId="3E0FBBDC" w14:textId="77777777" w:rsidR="00D80ECC" w:rsidRDefault="00D80ECC" w:rsidP="0031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4EE2" w14:textId="77777777" w:rsidR="00032B96" w:rsidRDefault="00032B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8BEAD36" w:rsidR="00147073" w:rsidRDefault="00032B96" w:rsidP="00147073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6607BF4A" wp14:editId="52426F72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3A1F" w14:textId="77777777" w:rsidR="00032B96" w:rsidRDefault="00032B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2B0BC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138402">
    <w:abstractNumId w:val="4"/>
  </w:num>
  <w:num w:numId="2" w16cid:durableId="1788235342">
    <w:abstractNumId w:val="3"/>
  </w:num>
  <w:num w:numId="3" w16cid:durableId="1580098858">
    <w:abstractNumId w:val="8"/>
  </w:num>
  <w:num w:numId="4" w16cid:durableId="863329557">
    <w:abstractNumId w:val="6"/>
  </w:num>
  <w:num w:numId="5" w16cid:durableId="317079089">
    <w:abstractNumId w:val="5"/>
  </w:num>
  <w:num w:numId="6" w16cid:durableId="744768457">
    <w:abstractNumId w:val="0"/>
  </w:num>
  <w:num w:numId="7" w16cid:durableId="1253583541">
    <w:abstractNumId w:val="2"/>
  </w:num>
  <w:num w:numId="8" w16cid:durableId="1833401578">
    <w:abstractNumId w:val="7"/>
  </w:num>
  <w:num w:numId="9" w16cid:durableId="200084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1046"/>
    <w:rsid w:val="00001D55"/>
    <w:rsid w:val="0000600E"/>
    <w:rsid w:val="00006252"/>
    <w:rsid w:val="00007228"/>
    <w:rsid w:val="00016EB1"/>
    <w:rsid w:val="00032B96"/>
    <w:rsid w:val="0005350F"/>
    <w:rsid w:val="00054111"/>
    <w:rsid w:val="00056334"/>
    <w:rsid w:val="0006698E"/>
    <w:rsid w:val="00073A0C"/>
    <w:rsid w:val="000A41FF"/>
    <w:rsid w:val="000B3EA5"/>
    <w:rsid w:val="000B4516"/>
    <w:rsid w:val="000D5594"/>
    <w:rsid w:val="000D652A"/>
    <w:rsid w:val="00120979"/>
    <w:rsid w:val="001417AE"/>
    <w:rsid w:val="00147073"/>
    <w:rsid w:val="00160307"/>
    <w:rsid w:val="001B4912"/>
    <w:rsid w:val="001C1403"/>
    <w:rsid w:val="001D070B"/>
    <w:rsid w:val="001F30EB"/>
    <w:rsid w:val="001F77E5"/>
    <w:rsid w:val="002075AD"/>
    <w:rsid w:val="002737C1"/>
    <w:rsid w:val="002747BD"/>
    <w:rsid w:val="002D48BA"/>
    <w:rsid w:val="002E3BF4"/>
    <w:rsid w:val="002F495C"/>
    <w:rsid w:val="0030283B"/>
    <w:rsid w:val="003104A5"/>
    <w:rsid w:val="003118D9"/>
    <w:rsid w:val="00325274"/>
    <w:rsid w:val="0032617D"/>
    <w:rsid w:val="00340640"/>
    <w:rsid w:val="00341B62"/>
    <w:rsid w:val="00384296"/>
    <w:rsid w:val="003C5935"/>
    <w:rsid w:val="003D15A1"/>
    <w:rsid w:val="003D5F46"/>
    <w:rsid w:val="003F1ADA"/>
    <w:rsid w:val="003F2B7B"/>
    <w:rsid w:val="003F2C04"/>
    <w:rsid w:val="00471022"/>
    <w:rsid w:val="004815F0"/>
    <w:rsid w:val="00483BC5"/>
    <w:rsid w:val="004A0641"/>
    <w:rsid w:val="004B165A"/>
    <w:rsid w:val="004C4A37"/>
    <w:rsid w:val="004F3A43"/>
    <w:rsid w:val="00507FDF"/>
    <w:rsid w:val="00512C53"/>
    <w:rsid w:val="005132B8"/>
    <w:rsid w:val="005145F0"/>
    <w:rsid w:val="00584A02"/>
    <w:rsid w:val="005B6578"/>
    <w:rsid w:val="005C0A47"/>
    <w:rsid w:val="005D52B6"/>
    <w:rsid w:val="005D6A4C"/>
    <w:rsid w:val="00613ABA"/>
    <w:rsid w:val="00636CEA"/>
    <w:rsid w:val="0065644F"/>
    <w:rsid w:val="00694F80"/>
    <w:rsid w:val="006C20E0"/>
    <w:rsid w:val="006C22B0"/>
    <w:rsid w:val="007024B8"/>
    <w:rsid w:val="007123AC"/>
    <w:rsid w:val="0072130F"/>
    <w:rsid w:val="00722620"/>
    <w:rsid w:val="007411A2"/>
    <w:rsid w:val="00771252"/>
    <w:rsid w:val="00795E33"/>
    <w:rsid w:val="007B3356"/>
    <w:rsid w:val="007B5BFD"/>
    <w:rsid w:val="007D6E9C"/>
    <w:rsid w:val="00800BF0"/>
    <w:rsid w:val="0081096C"/>
    <w:rsid w:val="00823E2E"/>
    <w:rsid w:val="008B4A8D"/>
    <w:rsid w:val="008E07B3"/>
    <w:rsid w:val="00925C1B"/>
    <w:rsid w:val="00927BDE"/>
    <w:rsid w:val="009320DD"/>
    <w:rsid w:val="00951AD9"/>
    <w:rsid w:val="00951F01"/>
    <w:rsid w:val="00976305"/>
    <w:rsid w:val="00993A31"/>
    <w:rsid w:val="00996C21"/>
    <w:rsid w:val="009B431B"/>
    <w:rsid w:val="009C410C"/>
    <w:rsid w:val="009E4E8C"/>
    <w:rsid w:val="009F6EE3"/>
    <w:rsid w:val="00A0460B"/>
    <w:rsid w:val="00A111E6"/>
    <w:rsid w:val="00A22B21"/>
    <w:rsid w:val="00A76282"/>
    <w:rsid w:val="00AB1452"/>
    <w:rsid w:val="00AB7FCC"/>
    <w:rsid w:val="00AE221F"/>
    <w:rsid w:val="00AF5888"/>
    <w:rsid w:val="00B27E62"/>
    <w:rsid w:val="00B3265B"/>
    <w:rsid w:val="00BB1FCC"/>
    <w:rsid w:val="00BB2DA2"/>
    <w:rsid w:val="00BB75B7"/>
    <w:rsid w:val="00BD25FD"/>
    <w:rsid w:val="00C14666"/>
    <w:rsid w:val="00C23209"/>
    <w:rsid w:val="00C261C5"/>
    <w:rsid w:val="00C356AD"/>
    <w:rsid w:val="00C51683"/>
    <w:rsid w:val="00C52E62"/>
    <w:rsid w:val="00C84E82"/>
    <w:rsid w:val="00C95C2B"/>
    <w:rsid w:val="00CC6B68"/>
    <w:rsid w:val="00CE3318"/>
    <w:rsid w:val="00CF2119"/>
    <w:rsid w:val="00CF24F1"/>
    <w:rsid w:val="00CF2D73"/>
    <w:rsid w:val="00D37DEB"/>
    <w:rsid w:val="00D52572"/>
    <w:rsid w:val="00D60777"/>
    <w:rsid w:val="00D649D5"/>
    <w:rsid w:val="00D80ECC"/>
    <w:rsid w:val="00D849FC"/>
    <w:rsid w:val="00D92190"/>
    <w:rsid w:val="00DB31FE"/>
    <w:rsid w:val="00DD0E67"/>
    <w:rsid w:val="00DD17C8"/>
    <w:rsid w:val="00DF5BB7"/>
    <w:rsid w:val="00E257EF"/>
    <w:rsid w:val="00E359B6"/>
    <w:rsid w:val="00E4073C"/>
    <w:rsid w:val="00E50EF7"/>
    <w:rsid w:val="00E776AE"/>
    <w:rsid w:val="00E8724A"/>
    <w:rsid w:val="00ED05C8"/>
    <w:rsid w:val="00ED4335"/>
    <w:rsid w:val="00EF5B34"/>
    <w:rsid w:val="00F02532"/>
    <w:rsid w:val="00F12D57"/>
    <w:rsid w:val="00F26191"/>
    <w:rsid w:val="00F27D15"/>
    <w:rsid w:val="00F66BC8"/>
    <w:rsid w:val="00F70262"/>
    <w:rsid w:val="00F82621"/>
    <w:rsid w:val="00F907B6"/>
    <w:rsid w:val="00F90FFF"/>
    <w:rsid w:val="00FC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B27E62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0010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815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3DD217EDEA4DB7809AD90900EE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B6C0F-1836-4D1C-AA6C-1FA9F74DCD55}"/>
      </w:docPartPr>
      <w:docPartBody>
        <w:p w:rsidR="00582D0F" w:rsidRDefault="00582D0F" w:rsidP="00582D0F">
          <w:pPr>
            <w:pStyle w:val="4A3DD217EDEA4DB7809AD90900EE6A6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02E4892AF14C46B12FE8D0F51CC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A2990-8313-4E79-81F0-05C32E9638CE}"/>
      </w:docPartPr>
      <w:docPartBody>
        <w:p w:rsidR="00582D0F" w:rsidRDefault="00582D0F" w:rsidP="00582D0F">
          <w:pPr>
            <w:pStyle w:val="8102E4892AF14C46B12FE8D0F51CC65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3DD1BCF97ED4DB4B97E6B08AC920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792C9-5169-4A9E-94FA-39C7DB0F3A5A}"/>
      </w:docPartPr>
      <w:docPartBody>
        <w:p w:rsidR="00582D0F" w:rsidRDefault="00582D0F" w:rsidP="00582D0F">
          <w:pPr>
            <w:pStyle w:val="E3DD1BCF97ED4DB4B97E6B08AC920871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4EC03461954E2FA83F656D45B7A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CDF4A-425A-49EE-9346-7D71BAECEF02}"/>
      </w:docPartPr>
      <w:docPartBody>
        <w:p w:rsidR="0019184D" w:rsidRDefault="0019184D" w:rsidP="0019184D">
          <w:pPr>
            <w:pStyle w:val="F04EC03461954E2FA83F656D45B7A0C5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9C150869D2D4CB1B8FD83532EC36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245DC-9793-415E-A8D5-4A0425FF38A2}"/>
      </w:docPartPr>
      <w:docPartBody>
        <w:p w:rsidR="0019184D" w:rsidRDefault="0019184D" w:rsidP="0019184D">
          <w:pPr>
            <w:pStyle w:val="89C150869D2D4CB1B8FD83532EC36AF6"/>
          </w:pPr>
          <w:r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01D55"/>
    <w:rsid w:val="00006252"/>
    <w:rsid w:val="0001664A"/>
    <w:rsid w:val="00025EDE"/>
    <w:rsid w:val="00054111"/>
    <w:rsid w:val="00056334"/>
    <w:rsid w:val="0006698E"/>
    <w:rsid w:val="000A41FF"/>
    <w:rsid w:val="001417AE"/>
    <w:rsid w:val="00160307"/>
    <w:rsid w:val="00164A1F"/>
    <w:rsid w:val="0019184D"/>
    <w:rsid w:val="001B315D"/>
    <w:rsid w:val="001B4912"/>
    <w:rsid w:val="002A33CA"/>
    <w:rsid w:val="002B7500"/>
    <w:rsid w:val="002F495C"/>
    <w:rsid w:val="00325274"/>
    <w:rsid w:val="00333D96"/>
    <w:rsid w:val="003D15A1"/>
    <w:rsid w:val="003F2B7B"/>
    <w:rsid w:val="003F2C04"/>
    <w:rsid w:val="004163B6"/>
    <w:rsid w:val="00520063"/>
    <w:rsid w:val="0054265B"/>
    <w:rsid w:val="00582D0F"/>
    <w:rsid w:val="005D6A4C"/>
    <w:rsid w:val="00650F08"/>
    <w:rsid w:val="0065644F"/>
    <w:rsid w:val="00694F80"/>
    <w:rsid w:val="006C20E0"/>
    <w:rsid w:val="006C22B0"/>
    <w:rsid w:val="007823FB"/>
    <w:rsid w:val="00795E33"/>
    <w:rsid w:val="007A59FE"/>
    <w:rsid w:val="007E6507"/>
    <w:rsid w:val="00800BF0"/>
    <w:rsid w:val="0084006E"/>
    <w:rsid w:val="008E3812"/>
    <w:rsid w:val="008F095D"/>
    <w:rsid w:val="00905A5D"/>
    <w:rsid w:val="00951AD9"/>
    <w:rsid w:val="00976305"/>
    <w:rsid w:val="00996C21"/>
    <w:rsid w:val="009B431B"/>
    <w:rsid w:val="009E4E8C"/>
    <w:rsid w:val="00A363C3"/>
    <w:rsid w:val="00B3265B"/>
    <w:rsid w:val="00BD25FD"/>
    <w:rsid w:val="00C261C5"/>
    <w:rsid w:val="00CF2119"/>
    <w:rsid w:val="00ED05C8"/>
    <w:rsid w:val="00EF5B34"/>
    <w:rsid w:val="00FC448A"/>
    <w:rsid w:val="00F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184D"/>
  </w:style>
  <w:style w:type="paragraph" w:customStyle="1" w:styleId="4A3DD217EDEA4DB7809AD90900EE6A6D">
    <w:name w:val="4A3DD217EDEA4DB7809AD90900EE6A6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102E4892AF14C46B12FE8D0F51CC65D">
    <w:name w:val="8102E4892AF14C46B12FE8D0F51CC65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3DD1BCF97ED4DB4B97E6B08AC920871">
    <w:name w:val="E3DD1BCF97ED4DB4B97E6B08AC920871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F04EC03461954E2FA83F656D45B7A0C5">
    <w:name w:val="F04EC03461954E2FA83F656D45B7A0C5"/>
    <w:rsid w:val="0019184D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9C150869D2D4CB1B8FD83532EC36AF6">
    <w:name w:val="89C150869D2D4CB1B8FD83532EC36AF6"/>
    <w:rsid w:val="0019184D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851CA-443D-4D83-9A9E-3C6D3A88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153</TotalTime>
  <Pages>4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Cristian - CL</dc:creator>
  <cp:keywords/>
  <dc:description/>
  <cp:lastModifiedBy>DIEGO VEJAR REYES</cp:lastModifiedBy>
  <cp:revision>37</cp:revision>
  <cp:lastPrinted>2025-12-02T23:35:00Z</cp:lastPrinted>
  <dcterms:created xsi:type="dcterms:W3CDTF">2025-11-04T19:12:00Z</dcterms:created>
  <dcterms:modified xsi:type="dcterms:W3CDTF">2026-04-04T00:31:00Z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2026-04-03T22:58:07Z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8dfb519d-be7f-4395-854c-dd0d978ed372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