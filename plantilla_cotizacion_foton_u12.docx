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02AF" w14:textId="77777777" w:rsidR="00CC5332" w:rsidRPr="00323149" w:rsidRDefault="00CC5332" w:rsidP="00CC5332">
      <w:pPr>
        <w:spacing w:after="0"/>
        <w:ind w:left="708" w:hanging="708"/>
        <w:jc w:val="right"/>
      </w:pPr>
      <w:bookmarkStart w:id="0" w:name="_Hlk175831904"/>
      <w:proofErr w:type="gramStart"/>
      <w:r w:rsidRPr="00760992">
        <w:t>{{ fecha</w:t>
      </w:r>
      <w:proofErr w:type="gramEnd"/>
      <w:r w:rsidRPr="00760992">
        <w:t>_</w:t>
      </w:r>
      <w:proofErr w:type="gramStart"/>
      <w:r w:rsidRPr="00760992">
        <w:t>larga }</w:t>
      </w:r>
      <w:proofErr w:type="gramEnd"/>
      <w:r w:rsidRPr="00760992">
        <w:t>}</w:t>
      </w:r>
    </w:p>
    <w:p w14:paraId="0EF0DB21" w14:textId="77777777" w:rsidR="00CC5332" w:rsidRPr="00323149" w:rsidRDefault="00CC5332" w:rsidP="00CC5332">
      <w:pPr>
        <w:spacing w:after="0"/>
        <w:jc w:val="right"/>
      </w:pPr>
      <w:r w:rsidRPr="00323149">
        <w:t xml:space="preserve">Cotización n° </w:t>
      </w:r>
      <w:proofErr w:type="gramStart"/>
      <w:r w:rsidRPr="00760992">
        <w:t>{{ numero</w:t>
      </w:r>
      <w:proofErr w:type="gramEnd"/>
      <w:r w:rsidRPr="00760992">
        <w:t>_</w:t>
      </w:r>
      <w:proofErr w:type="gramStart"/>
      <w:r w:rsidRPr="00760992">
        <w:t>cotizacion }</w:t>
      </w:r>
      <w:proofErr w:type="gramEnd"/>
      <w:r w:rsidRPr="00760992">
        <w:t>}</w:t>
      </w:r>
    </w:p>
    <w:p w14:paraId="7D455E6A" w14:textId="0252A429" w:rsidR="00F41F53" w:rsidRPr="009F03CB" w:rsidRDefault="00F95E68" w:rsidP="00F95E68">
      <w:pPr>
        <w:jc w:val="center"/>
        <w:rPr>
          <w:b/>
          <w:bCs/>
          <w:sz w:val="24"/>
          <w:szCs w:val="24"/>
        </w:rPr>
      </w:pPr>
      <w:r w:rsidRPr="009F03CB">
        <w:rPr>
          <w:b/>
          <w:bCs/>
          <w:sz w:val="24"/>
          <w:szCs w:val="24"/>
        </w:rPr>
        <w:t>Propuesta FOTON U</w:t>
      </w:r>
      <w:r w:rsidR="0056596C">
        <w:rPr>
          <w:b/>
          <w:bCs/>
          <w:sz w:val="24"/>
          <w:szCs w:val="24"/>
        </w:rPr>
        <w:t>12</w:t>
      </w:r>
      <w:r w:rsidR="004E52B4">
        <w:rPr>
          <w:b/>
          <w:bCs/>
          <w:sz w:val="24"/>
          <w:szCs w:val="24"/>
        </w:rPr>
        <w:t xml:space="preserve"> </w:t>
      </w:r>
    </w:p>
    <w:bookmarkEnd w:id="0"/>
    <w:p w14:paraId="1AA0A49C" w14:textId="2EEBBE10" w:rsidR="00635340" w:rsidRDefault="00147073" w:rsidP="00147073">
      <w:pPr>
        <w:spacing w:after="0"/>
        <w:jc w:val="both"/>
      </w:pPr>
      <w:r>
        <w:t>Señor</w:t>
      </w:r>
      <w:r w:rsidR="00BC2486">
        <w:t>(a)</w:t>
      </w:r>
      <w:r>
        <w:t>,</w:t>
      </w:r>
      <w:r w:rsidR="00784C63">
        <w:t xml:space="preserve"> </w:t>
      </w:r>
      <w:r w:rsidR="00C44435">
        <w:br/>
      </w:r>
      <w:proofErr w:type="gramStart"/>
      <w:r w:rsidR="00CC5332" w:rsidRPr="008D4EDE">
        <w:t>{{ cliente</w:t>
      </w:r>
      <w:proofErr w:type="gramEnd"/>
      <w:r w:rsidR="00CC5332" w:rsidRPr="008D4EDE">
        <w:t xml:space="preserve"> }}</w:t>
      </w:r>
    </w:p>
    <w:p w14:paraId="5DAF9BA0" w14:textId="651D813E" w:rsidR="004E41D5" w:rsidRPr="00435E0F" w:rsidRDefault="004E41D5" w:rsidP="00147073">
      <w:pPr>
        <w:spacing w:after="0"/>
        <w:jc w:val="both"/>
        <w:rPr>
          <w:u w:val="single"/>
        </w:rPr>
      </w:pPr>
      <w:r w:rsidRPr="00435E0F">
        <w:rPr>
          <w:u w:val="single"/>
        </w:rPr>
        <w:t>PTE.</w:t>
      </w:r>
    </w:p>
    <w:p w14:paraId="7DF17D7E" w14:textId="77777777" w:rsidR="00147073" w:rsidRPr="00435E0F" w:rsidRDefault="00147073" w:rsidP="00147073">
      <w:pPr>
        <w:spacing w:after="0"/>
        <w:jc w:val="both"/>
        <w:rPr>
          <w:u w:val="single"/>
        </w:rPr>
      </w:pPr>
    </w:p>
    <w:p w14:paraId="1E06021B" w14:textId="72147DCA" w:rsidR="00147073" w:rsidRPr="00147073" w:rsidRDefault="00147073" w:rsidP="00147073">
      <w:pPr>
        <w:spacing w:after="0"/>
        <w:jc w:val="both"/>
      </w:pPr>
      <w:r w:rsidRPr="00147073">
        <w:t>De nuestra consideración:</w:t>
      </w:r>
    </w:p>
    <w:p w14:paraId="678B94EE" w14:textId="77777777" w:rsidR="00147073" w:rsidRDefault="00147073" w:rsidP="00147073">
      <w:pPr>
        <w:spacing w:after="0"/>
        <w:jc w:val="both"/>
      </w:pPr>
      <w:r w:rsidRPr="00147073">
        <w:t>Junto con saludarlo, nos es grato cotizar a Ud. lo siguiente:</w:t>
      </w:r>
    </w:p>
    <w:p w14:paraId="70DD6778" w14:textId="77777777" w:rsidR="00147073" w:rsidRPr="00147073" w:rsidRDefault="00147073" w:rsidP="00147073">
      <w:pPr>
        <w:spacing w:after="0"/>
        <w:jc w:val="both"/>
      </w:pPr>
    </w:p>
    <w:p w14:paraId="76D23CFE" w14:textId="722BB574" w:rsidR="00341B62" w:rsidRDefault="00147073" w:rsidP="006B5B3F">
      <w:pPr>
        <w:pStyle w:val="Prrafodelista"/>
        <w:numPr>
          <w:ilvl w:val="0"/>
          <w:numId w:val="1"/>
        </w:numPr>
        <w:spacing w:after="0"/>
        <w:jc w:val="both"/>
      </w:pPr>
      <w:r w:rsidRPr="00147073">
        <w:t>DESCRIPCIÓN:</w:t>
      </w:r>
      <w:r w:rsidR="003776DC">
        <w:t xml:space="preserve"> </w:t>
      </w:r>
      <w:proofErr w:type="gramStart"/>
      <w:r w:rsidR="00CC5332" w:rsidRPr="008D4EDE">
        <w:t>{{</w:t>
      </w:r>
      <w:r w:rsidR="00CC5332">
        <w:t xml:space="preserve"> </w:t>
      </w:r>
      <w:r w:rsidR="00CC5332" w:rsidRPr="008D4EDE">
        <w:t>cantidad</w:t>
      </w:r>
      <w:proofErr w:type="gramEnd"/>
      <w:r w:rsidR="00CC5332" w:rsidRPr="008D4EDE">
        <w:t>_</w:t>
      </w:r>
      <w:proofErr w:type="gramStart"/>
      <w:r w:rsidR="00CC5332" w:rsidRPr="008D4EDE">
        <w:t>unidades</w:t>
      </w:r>
      <w:r w:rsidR="00CC5332">
        <w:t xml:space="preserve"> </w:t>
      </w:r>
      <w:r w:rsidR="00CC5332" w:rsidRPr="008D4EDE">
        <w:t>}</w:t>
      </w:r>
      <w:proofErr w:type="gramEnd"/>
      <w:r w:rsidR="00CC5332" w:rsidRPr="008D4EDE">
        <w:t>}</w:t>
      </w:r>
      <w:r w:rsidR="00CC5332">
        <w:t xml:space="preserve"> </w:t>
      </w:r>
      <w:r w:rsidRPr="00147073">
        <w:t>Bus</w:t>
      </w:r>
      <w:r w:rsidR="005226F6">
        <w:t xml:space="preserve"> </w:t>
      </w:r>
      <w:r w:rsidR="00993A31">
        <w:t>Eléctric</w:t>
      </w:r>
      <w:r w:rsidR="00912A60">
        <w:t>o</w:t>
      </w:r>
      <w:r w:rsidRPr="00147073">
        <w:t xml:space="preserve">, </w:t>
      </w:r>
      <w:r w:rsidR="00341B62">
        <w:t xml:space="preserve">Marca FOTON, </w:t>
      </w:r>
      <w:r w:rsidRPr="00147073">
        <w:t xml:space="preserve">Modelo </w:t>
      </w:r>
      <w:sdt>
        <w:sdtPr>
          <w:id w:val="-1046368067"/>
          <w:placeholder>
            <w:docPart w:val="DE59A8B3814E4FFAA5C910B897D1D806"/>
          </w:placeholder>
        </w:sdtPr>
        <w:sdtEndPr/>
        <w:sdtContent>
          <w:r w:rsidR="009A57C5">
            <w:t>U</w:t>
          </w:r>
          <w:r w:rsidR="0056596C">
            <w:t>12</w:t>
          </w:r>
          <w:r w:rsidR="00E257EF">
            <w:t xml:space="preserve"> </w:t>
          </w:r>
        </w:sdtContent>
      </w:sdt>
      <w:r w:rsidR="00341B62">
        <w:t xml:space="preserve">de </w:t>
      </w:r>
      <w:r w:rsidRPr="00147073">
        <w:t xml:space="preserve">carrocería </w:t>
      </w:r>
      <w:r w:rsidR="00993A31">
        <w:t xml:space="preserve">monocasco </w:t>
      </w:r>
      <w:r w:rsidR="00341B62">
        <w:t>Urbano</w:t>
      </w:r>
      <w:r w:rsidR="000D5594">
        <w:t xml:space="preserve"> estándar RED</w:t>
      </w:r>
      <w:r w:rsidR="00781923">
        <w:t xml:space="preserve"> </w:t>
      </w:r>
      <w:bookmarkStart w:id="1" w:name="_Hlk175832465"/>
      <w:r w:rsidR="00781923">
        <w:t>Homologado</w:t>
      </w:r>
      <w:r w:rsidR="00E072FA">
        <w:t>s</w:t>
      </w:r>
      <w:bookmarkEnd w:id="1"/>
      <w:r w:rsidR="005A393D">
        <w:t>, año modelo 202</w:t>
      </w:r>
      <w:r w:rsidR="00B5780B">
        <w:t>6</w:t>
      </w:r>
      <w:r w:rsidR="005A393D">
        <w:t>.</w:t>
      </w:r>
    </w:p>
    <w:p w14:paraId="0F3C062A" w14:textId="77777777" w:rsidR="0074272C" w:rsidRDefault="0074272C" w:rsidP="0074272C">
      <w:pPr>
        <w:pStyle w:val="Prrafodelista"/>
        <w:spacing w:after="0"/>
        <w:jc w:val="both"/>
      </w:pPr>
    </w:p>
    <w:p w14:paraId="7A7AE145" w14:textId="77777777" w:rsidR="00993A31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</w:t>
      </w:r>
      <w:r w:rsidR="00993A31">
        <w:t>Características Generales del Bus</w:t>
      </w:r>
    </w:p>
    <w:p w14:paraId="5720FDCA" w14:textId="77777777" w:rsidR="00993A31" w:rsidRDefault="00993A31" w:rsidP="00993A31">
      <w:pPr>
        <w:pStyle w:val="Prrafodelista"/>
        <w:spacing w:after="0"/>
        <w:ind w:left="180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80ED5" w:rsidRPr="00323149" w14:paraId="1F4445E5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BEF82CD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bookmarkStart w:id="2" w:name="_Hlk213161642"/>
            <w:r w:rsidRPr="00323149">
              <w:t>ITEM</w:t>
            </w:r>
          </w:p>
        </w:tc>
        <w:tc>
          <w:tcPr>
            <w:tcW w:w="4414" w:type="dxa"/>
          </w:tcPr>
          <w:p w14:paraId="7E79BC93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880ED5" w:rsidRPr="00323149" w14:paraId="2507A08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3A2AA6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6782EE94" w14:textId="352E9148" w:rsidR="00880ED5" w:rsidRPr="00323149" w:rsidRDefault="000C589C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ADA78E8A48E5451AACA1416C88E2046B"/>
                </w:placeholder>
              </w:sdtPr>
              <w:sdtEndPr/>
              <w:sdtContent>
                <w:r w:rsidR="00F031B6">
                  <w:t>31</w:t>
                </w:r>
                <w:r w:rsidR="00880ED5" w:rsidRPr="00323149">
                  <w:t xml:space="preserve"> </w:t>
                </w:r>
              </w:sdtContent>
            </w:sdt>
            <w:r w:rsidR="00880ED5" w:rsidRPr="00323149">
              <w:t xml:space="preserve">Asientos + </w:t>
            </w:r>
            <w:r w:rsidR="00880ED5">
              <w:t>6</w:t>
            </w:r>
            <w:r w:rsidR="00880ED5" w:rsidRPr="00323149">
              <w:t xml:space="preserve"> abatible + 1 Conductor</w:t>
            </w:r>
          </w:p>
        </w:tc>
      </w:tr>
      <w:tr w:rsidR="00880ED5" w:rsidRPr="00323149" w14:paraId="351EC61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0A5F8B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6A435B9F" w14:textId="160BED9C" w:rsidR="00880ED5" w:rsidRPr="00323149" w:rsidRDefault="000C589C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ADA78E8A48E5451AACA1416C88E2046B"/>
                </w:placeholder>
              </w:sdtPr>
              <w:sdtEndPr/>
              <w:sdtContent>
                <w:sdt>
                  <w:sdtPr>
                    <w:id w:val="2008394233"/>
                    <w:placeholder>
                      <w:docPart w:val="CA86E11F1104461990596BDBBB520A1F"/>
                    </w:placeholder>
                  </w:sdtPr>
                  <w:sdtEndPr/>
                  <w:sdtContent>
                    <w:r w:rsidR="00F031B6">
                      <w:t>87</w:t>
                    </w:r>
                    <w:r w:rsidR="00880ED5" w:rsidRPr="00323149">
                      <w:t xml:space="preserve"> </w:t>
                    </w:r>
                  </w:sdtContent>
                </w:sdt>
                <w:r w:rsidR="00880ED5" w:rsidRPr="00323149">
                  <w:t xml:space="preserve">pasajeros </w:t>
                </w:r>
              </w:sdtContent>
            </w:sdt>
          </w:p>
        </w:tc>
      </w:tr>
      <w:tr w:rsidR="00880ED5" w:rsidRPr="00323149" w14:paraId="30E9045C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8A3413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2A08DBE7" w14:textId="43D7D7FE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0ED5">
              <w:t>12.000 *</w:t>
            </w:r>
            <w:r w:rsidRPr="00323149">
              <w:rPr>
                <w:rFonts w:hint="eastAsia"/>
              </w:rPr>
              <w:t>2</w:t>
            </w:r>
            <w:r>
              <w:t>.</w:t>
            </w:r>
            <w:r w:rsidRPr="00323149">
              <w:rPr>
                <w:rFonts w:hint="eastAsia"/>
              </w:rPr>
              <w:t>500*3</w:t>
            </w:r>
            <w:r>
              <w:t>.</w:t>
            </w:r>
            <w:r w:rsidRPr="00323149">
              <w:rPr>
                <w:rFonts w:hint="eastAsia"/>
              </w:rPr>
              <w:t>3</w:t>
            </w:r>
            <w:r w:rsidR="00F031B6">
              <w:t>5</w:t>
            </w:r>
            <w:r w:rsidRPr="00323149">
              <w:rPr>
                <w:rFonts w:hint="eastAsia"/>
              </w:rPr>
              <w:t>0</w:t>
            </w:r>
          </w:p>
        </w:tc>
      </w:tr>
      <w:tr w:rsidR="00880ED5" w:rsidRPr="00323149" w14:paraId="185DE6F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591649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52B8D8B1" w14:textId="65EDAD7F" w:rsidR="00880ED5" w:rsidRPr="00323149" w:rsidRDefault="00CF232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  <w:r>
              <w:t xml:space="preserve"> tipo 2 puertas B2</w:t>
            </w:r>
          </w:p>
        </w:tc>
      </w:tr>
      <w:tr w:rsidR="00880ED5" w:rsidRPr="00323149" w14:paraId="03909C7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572D524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0167BB7F" w14:textId="1975E2D8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</w:t>
            </w:r>
            <w:r>
              <w:t>9</w:t>
            </w:r>
            <w:r w:rsidRPr="00323149">
              <w:t>.</w:t>
            </w:r>
            <w:r>
              <w:t>5</w:t>
            </w:r>
            <w:r w:rsidRPr="00323149">
              <w:t>00 kg</w:t>
            </w:r>
          </w:p>
        </w:tc>
      </w:tr>
      <w:tr w:rsidR="00880ED5" w:rsidRPr="00323149" w14:paraId="7B14108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CED326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6287494E" w14:textId="12C610D5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  <w:r w:rsidRPr="00323149">
              <w:t>.</w:t>
            </w:r>
            <w:r w:rsidR="003B7FB4">
              <w:t>5</w:t>
            </w:r>
            <w:r w:rsidRPr="00323149">
              <w:t>00 kg</w:t>
            </w:r>
          </w:p>
        </w:tc>
      </w:tr>
      <w:tr w:rsidR="00880ED5" w:rsidRPr="00323149" w14:paraId="42E1532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CAC0B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3C4F223D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880ED5" w:rsidRPr="00323149" w14:paraId="62F3966B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3EF214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5ED9C1FB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FOTON by </w:t>
            </w:r>
            <w:r w:rsidRPr="00323149">
              <w:rPr>
                <w:rFonts w:eastAsiaTheme="minorEastAsia"/>
                <w:sz w:val="21"/>
                <w:lang w:eastAsia="zh-CN"/>
              </w:rPr>
              <w:t xml:space="preserve">Prestolite  </w:t>
            </w:r>
            <w:r w:rsidRPr="00323149">
              <w:rPr>
                <w:rFonts w:eastAsiaTheme="minorEastAsia"/>
                <w:sz w:val="21"/>
                <w:highlight w:val="yellow"/>
                <w:lang w:eastAsia="zh-CN"/>
              </w:rPr>
              <w:t xml:space="preserve"> </w:t>
            </w:r>
          </w:p>
        </w:tc>
      </w:tr>
      <w:tr w:rsidR="00880ED5" w:rsidRPr="00323149" w14:paraId="430FD635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DE77B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32A37016" w14:textId="4A88EA12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Pr="00323149">
              <w:t>.500 Nm</w:t>
            </w:r>
          </w:p>
        </w:tc>
      </w:tr>
      <w:tr w:rsidR="00880ED5" w:rsidRPr="00323149" w14:paraId="4F9761C6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1997D6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086CC392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880ED5" w:rsidRPr="00323149" w14:paraId="512CBAE5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8EC96F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Eje Delantero</w:t>
            </w:r>
          </w:p>
        </w:tc>
        <w:tc>
          <w:tcPr>
            <w:tcW w:w="4414" w:type="dxa"/>
          </w:tcPr>
          <w:p w14:paraId="69D2A5BA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880ED5" w:rsidRPr="00323149" w14:paraId="074E844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0AB35E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018FDE44" w14:textId="77777777" w:rsidR="00880ED5" w:rsidRPr="00323149" w:rsidRDefault="00880ED5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880ED5" w:rsidRPr="00323149" w14:paraId="5FC05A97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A34C299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051A5F22" w14:textId="41AAEBB7" w:rsidR="00880ED5" w:rsidRPr="00323149" w:rsidRDefault="0076103A" w:rsidP="008F0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03A">
              <w:t>Tipo Neumática con Sistema Kneeling</w:t>
            </w:r>
          </w:p>
        </w:tc>
      </w:tr>
      <w:tr w:rsidR="00880ED5" w:rsidRPr="00323149" w14:paraId="610D95B9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160386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135FE62A" w14:textId="77777777" w:rsidR="00880ED5" w:rsidRPr="00323149" w:rsidRDefault="00880ED5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880ED5" w:rsidRPr="00323149" w14:paraId="2C1D739B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135CA73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67A47B5C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880ED5" w:rsidRPr="00323149" w14:paraId="47E49924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0E8CC7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7DF8ABD2" w14:textId="3170505E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0ED5">
              <w:t>295/80R22.5</w:t>
            </w:r>
          </w:p>
        </w:tc>
      </w:tr>
      <w:tr w:rsidR="00880ED5" w:rsidRPr="00323149" w14:paraId="2609A29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D3D737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04F42A5B" w14:textId="144246E8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Marca SONGZ Capacidad de 3</w:t>
            </w:r>
            <w:r w:rsidR="00F031B6">
              <w:t>9</w:t>
            </w:r>
            <w:r w:rsidRPr="00323149">
              <w:t>kw</w:t>
            </w:r>
          </w:p>
        </w:tc>
      </w:tr>
      <w:tr w:rsidR="00880ED5" w:rsidRPr="00323149" w14:paraId="7265397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AEC01C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7D0CE2C9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Por confirmar según layout con cliente</w:t>
            </w:r>
          </w:p>
        </w:tc>
      </w:tr>
      <w:tr w:rsidR="00880ED5" w:rsidRPr="00323149" w14:paraId="634B85F9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059B124" w14:textId="77777777" w:rsidR="00880ED5" w:rsidRPr="00323149" w:rsidRDefault="00880ED5" w:rsidP="008F08A6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Puertos USB</w:t>
            </w:r>
          </w:p>
        </w:tc>
        <w:tc>
          <w:tcPr>
            <w:tcW w:w="4414" w:type="dxa"/>
          </w:tcPr>
          <w:p w14:paraId="7BED8D1D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880ED5" w:rsidRPr="00323149" w14:paraId="2209603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5F85C9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629C522C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Si, Equipado con Router </w:t>
            </w:r>
          </w:p>
        </w:tc>
      </w:tr>
      <w:tr w:rsidR="00880ED5" w:rsidRPr="00D52597" w14:paraId="2CE1814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CBDE078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7B595367" w14:textId="44E34A8B" w:rsidR="00880ED5" w:rsidRPr="00880ED5" w:rsidRDefault="00880ED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880ED5">
              <w:rPr>
                <w:lang w:val="pt-BR"/>
              </w:rPr>
              <w:t>Incorporada (próxima parada) Marca Magnetich North.</w:t>
            </w:r>
          </w:p>
        </w:tc>
      </w:tr>
      <w:tr w:rsidR="00880ED5" w:rsidRPr="00323149" w14:paraId="3DE5EEB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228E871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566A0F9D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Marca Magnetich North.</w:t>
            </w:r>
          </w:p>
        </w:tc>
      </w:tr>
      <w:tr w:rsidR="00880ED5" w:rsidRPr="00323149" w14:paraId="5789879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9031BC0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474C5C9B" w14:textId="77777777" w:rsidR="00880ED5" w:rsidRPr="00323149" w:rsidRDefault="00880ED5" w:rsidP="008F08A6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Marca Magnetich North, Modelo intelligent monitoring system, 5 </w:t>
            </w:r>
            <w:r w:rsidRPr="00323149">
              <w:rPr>
                <w:lang w:val="es-CL"/>
              </w:rPr>
              <w:t>cámaras, disco duro.</w:t>
            </w:r>
          </w:p>
        </w:tc>
      </w:tr>
      <w:tr w:rsidR="00880ED5" w:rsidRPr="00323149" w14:paraId="25CF706B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22296AC" w14:textId="77777777" w:rsidR="00880ED5" w:rsidRPr="00323149" w:rsidRDefault="00880ED5" w:rsidP="008F08A6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13FB2BE3" w14:textId="77777777" w:rsidR="00880ED5" w:rsidRPr="00323149" w:rsidRDefault="00880E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  <w:bookmarkEnd w:id="2"/>
    </w:tbl>
    <w:p w14:paraId="5825A7A8" w14:textId="77777777" w:rsidR="007D048D" w:rsidRDefault="007D048D" w:rsidP="007D048D">
      <w:pPr>
        <w:pStyle w:val="Prrafodelista"/>
        <w:spacing w:after="0"/>
        <w:ind w:left="1800"/>
        <w:jc w:val="both"/>
      </w:pPr>
    </w:p>
    <w:p w14:paraId="32187E10" w14:textId="77777777" w:rsidR="007D048D" w:rsidRDefault="007D048D" w:rsidP="007D048D">
      <w:pPr>
        <w:pStyle w:val="Prrafodelista"/>
        <w:spacing w:after="0"/>
        <w:ind w:left="1800"/>
        <w:jc w:val="both"/>
      </w:pPr>
    </w:p>
    <w:p w14:paraId="6A0D06B2" w14:textId="2CFF45CD" w:rsidR="00993A31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lastRenderedPageBreak/>
        <w:t xml:space="preserve"> Descripción de la batería</w:t>
      </w:r>
      <w:r>
        <w:tab/>
      </w:r>
      <w:r w:rsidR="007D048D">
        <w:tab/>
      </w:r>
      <w:r w:rsidR="007D048D">
        <w:tab/>
      </w:r>
      <w:r w:rsidR="007D048D">
        <w:tab/>
      </w:r>
    </w:p>
    <w:p w14:paraId="10C6CD4F" w14:textId="77777777" w:rsidR="00A111E6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6596C" w14:paraId="25D01D74" w14:textId="77777777" w:rsidTr="00632F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ABD9FE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ITEM</w:t>
            </w:r>
          </w:p>
        </w:tc>
        <w:tc>
          <w:tcPr>
            <w:tcW w:w="4414" w:type="dxa"/>
          </w:tcPr>
          <w:p w14:paraId="17D6C855" w14:textId="77777777" w:rsidR="0056596C" w:rsidRDefault="0056596C" w:rsidP="00632FA0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CARACTERÍSTICA</w:t>
            </w:r>
          </w:p>
        </w:tc>
      </w:tr>
      <w:tr w:rsidR="0056596C" w14:paraId="5D8B1B2A" w14:textId="77777777" w:rsidTr="00632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06A3F0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Marca Batería</w:t>
            </w:r>
          </w:p>
        </w:tc>
        <w:tc>
          <w:tcPr>
            <w:tcW w:w="4414" w:type="dxa"/>
          </w:tcPr>
          <w:p w14:paraId="65CBFBE3" w14:textId="7B4AAA73" w:rsidR="0056596C" w:rsidRDefault="0056596C" w:rsidP="00632FA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CATL</w:t>
            </w:r>
            <w:r w:rsidR="00222EA0">
              <w:t xml:space="preserve"> BC5</w:t>
            </w:r>
          </w:p>
        </w:tc>
      </w:tr>
      <w:tr w:rsidR="0056596C" w14:paraId="4DB963A3" w14:textId="77777777" w:rsidTr="00632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9E0315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Composición Química Batería</w:t>
            </w:r>
          </w:p>
        </w:tc>
        <w:tc>
          <w:tcPr>
            <w:tcW w:w="4414" w:type="dxa"/>
          </w:tcPr>
          <w:p w14:paraId="14E91AE4" w14:textId="77777777" w:rsidR="0056596C" w:rsidRDefault="0056596C" w:rsidP="00632FA0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LFP</w:t>
            </w:r>
          </w:p>
        </w:tc>
      </w:tr>
      <w:tr w:rsidR="0056596C" w14:paraId="4CBB9170" w14:textId="77777777" w:rsidTr="00632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C3030A4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Capacidad Nominal Batería</w:t>
            </w:r>
          </w:p>
        </w:tc>
        <w:tc>
          <w:tcPr>
            <w:tcW w:w="4414" w:type="dxa"/>
          </w:tcPr>
          <w:p w14:paraId="3FC6E7E8" w14:textId="286D7F77" w:rsidR="0056596C" w:rsidRDefault="00CC5332" w:rsidP="00632FA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D650D">
              <w:t>{{ capacidad</w:t>
            </w:r>
            <w:proofErr w:type="gramEnd"/>
            <w:r w:rsidRPr="00ED650D">
              <w:t>_bateria }}</w:t>
            </w:r>
          </w:p>
        </w:tc>
      </w:tr>
      <w:tr w:rsidR="0056596C" w14:paraId="3F9AE7B7" w14:textId="77777777" w:rsidTr="00632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2C74D94" w14:textId="77777777" w:rsidR="0056596C" w:rsidRDefault="0056596C" w:rsidP="00632FA0">
            <w:pPr>
              <w:pStyle w:val="Prrafodelista"/>
              <w:ind w:left="0"/>
              <w:jc w:val="both"/>
            </w:pPr>
            <w:r>
              <w:t>Estándar Conector</w:t>
            </w:r>
          </w:p>
        </w:tc>
        <w:tc>
          <w:tcPr>
            <w:tcW w:w="4414" w:type="dxa"/>
          </w:tcPr>
          <w:p w14:paraId="42F80314" w14:textId="221163C1" w:rsidR="0056596C" w:rsidRDefault="0056596C" w:rsidP="00632FA0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CCS combo 2</w:t>
            </w:r>
            <w:r w:rsidR="005226F6">
              <w:t xml:space="preserve"> </w:t>
            </w:r>
          </w:p>
        </w:tc>
      </w:tr>
    </w:tbl>
    <w:p w14:paraId="093BA59F" w14:textId="77777777" w:rsidR="00A111E6" w:rsidRDefault="00A111E6" w:rsidP="00A111E6">
      <w:pPr>
        <w:spacing w:after="0"/>
        <w:jc w:val="both"/>
      </w:pPr>
    </w:p>
    <w:p w14:paraId="504D7CA8" w14:textId="77777777" w:rsidR="00A111E6" w:rsidRDefault="00A111E6" w:rsidP="00A111E6">
      <w:pPr>
        <w:spacing w:after="0"/>
        <w:jc w:val="both"/>
      </w:pPr>
    </w:p>
    <w:p w14:paraId="47B42634" w14:textId="77777777" w:rsidR="00A111E6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Garantías</w:t>
      </w:r>
    </w:p>
    <w:p w14:paraId="652A6551" w14:textId="77777777" w:rsidR="00A111E6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2549A" w:rsidRPr="00323149" w14:paraId="311D1E29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7D05B74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3F51685A" w14:textId="77777777" w:rsidR="00D2549A" w:rsidRPr="00323149" w:rsidRDefault="00D2549A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D2549A" w:rsidRPr="00323149" w14:paraId="12074B44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1AE017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General del Bus</w:t>
            </w:r>
          </w:p>
        </w:tc>
        <w:sdt>
          <w:sdtPr>
            <w:id w:val="614954385"/>
            <w:placeholder>
              <w:docPart w:val="207F84F52271418BB11560F7CBED2D29"/>
            </w:placeholder>
          </w:sdtPr>
          <w:sdtEndPr/>
          <w:sdtContent>
            <w:tc>
              <w:tcPr>
                <w:tcW w:w="4414" w:type="dxa"/>
              </w:tcPr>
              <w:p w14:paraId="331399FD" w14:textId="2F30E65F" w:rsidR="00D2549A" w:rsidRPr="00323149" w:rsidRDefault="00D2549A" w:rsidP="008F08A6">
                <w:pPr>
                  <w:pStyle w:val="Prrafodelista"/>
                  <w:ind w:left="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323149">
                  <w:t>3 años o 2</w:t>
                </w:r>
                <w:r w:rsidR="00FA28A9">
                  <w:t>4</w:t>
                </w:r>
                <w:r w:rsidRPr="00323149">
                  <w:t xml:space="preserve">0.000 kms. lo que primero se cumpla. </w:t>
                </w:r>
                <w:r w:rsidR="00336C01" w:rsidRPr="00722620">
                  <w:t xml:space="preserve">Verificar Póliza de garantía en </w:t>
                </w:r>
                <w:r w:rsidR="00336C01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D2549A" w:rsidRPr="00323149" w14:paraId="423F92D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DF26B3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Baterías</w:t>
            </w:r>
          </w:p>
        </w:tc>
        <w:sdt>
          <w:sdtPr>
            <w:id w:val="-1782178036"/>
            <w:placeholder>
              <w:docPart w:val="3A021849C2354016AE4D59B284B5B5F5"/>
            </w:placeholder>
          </w:sdtPr>
          <w:sdtEndPr/>
          <w:sdtContent>
            <w:tc>
              <w:tcPr>
                <w:tcW w:w="4414" w:type="dxa"/>
              </w:tcPr>
              <w:p w14:paraId="57DC874E" w14:textId="720299CF" w:rsidR="00D2549A" w:rsidRPr="00323149" w:rsidRDefault="00D2549A" w:rsidP="008F08A6">
                <w:pPr>
                  <w:pStyle w:val="Prrafodelista"/>
                  <w:ind w:left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323149">
                  <w:t xml:space="preserve">10 años o 800.000 kms. lo que primero se cumpla, y con una atenuación de 30% de la batería. </w:t>
                </w:r>
                <w:r w:rsidR="00336C01" w:rsidRPr="00722620">
                  <w:t xml:space="preserve">Verificar Póliza de garantía en </w:t>
                </w:r>
                <w:r w:rsidR="00336C01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D2549A" w:rsidRPr="00323149" w14:paraId="77CF973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BF19508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1DEF1399" w14:textId="7C1A6D86" w:rsidR="00D2549A" w:rsidRPr="00323149" w:rsidRDefault="00CC5332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D2549A" w:rsidRPr="00323149">
              <w:t xml:space="preserve"> años o 400.000 kms. </w:t>
            </w:r>
            <w:r w:rsidR="00336C01" w:rsidRPr="00722620">
              <w:t xml:space="preserve">Verificar Póliza de garantía en </w:t>
            </w:r>
            <w:r w:rsidR="00336C01" w:rsidRPr="00722620">
              <w:rPr>
                <w:b/>
                <w:bCs/>
              </w:rPr>
              <w:t>Anexo 1</w:t>
            </w:r>
          </w:p>
        </w:tc>
      </w:tr>
      <w:tr w:rsidR="00D2549A" w:rsidRPr="00323149" w14:paraId="421AE4ED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1E81EFF" w14:textId="77777777" w:rsidR="00D2549A" w:rsidRPr="00323149" w:rsidRDefault="00D2549A" w:rsidP="008F08A6">
            <w:pPr>
              <w:pStyle w:val="Prrafodelista"/>
              <w:ind w:left="0"/>
              <w:jc w:val="both"/>
            </w:pPr>
            <w:proofErr w:type="gramStart"/>
            <w:r w:rsidRPr="00323149">
              <w:t>Ejes trasero</w:t>
            </w:r>
            <w:proofErr w:type="gramEnd"/>
            <w:r w:rsidRPr="00323149">
              <w:t xml:space="preserve"> </w:t>
            </w:r>
          </w:p>
        </w:tc>
        <w:tc>
          <w:tcPr>
            <w:tcW w:w="4414" w:type="dxa"/>
          </w:tcPr>
          <w:p w14:paraId="70FA0190" w14:textId="252CEB3C" w:rsidR="00D2549A" w:rsidRPr="00323149" w:rsidRDefault="00CC5332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D2549A" w:rsidRPr="00323149">
              <w:t xml:space="preserve"> años o </w:t>
            </w:r>
            <w:r w:rsidR="006D2879">
              <w:t>400</w:t>
            </w:r>
            <w:r w:rsidR="00D2549A" w:rsidRPr="00323149">
              <w:t>.000 kms.</w:t>
            </w:r>
            <w:r w:rsidR="00D2549A" w:rsidRPr="00323149">
              <w:rPr>
                <w:b/>
                <w:bCs/>
              </w:rPr>
              <w:t xml:space="preserve"> </w:t>
            </w:r>
            <w:r w:rsidR="00336C01" w:rsidRPr="00722620">
              <w:t xml:space="preserve">Verificar Póliza de garantía en </w:t>
            </w:r>
            <w:r w:rsidR="00336C01" w:rsidRPr="00722620">
              <w:rPr>
                <w:b/>
                <w:bCs/>
              </w:rPr>
              <w:t>Anexo 1</w:t>
            </w:r>
          </w:p>
        </w:tc>
      </w:tr>
    </w:tbl>
    <w:p w14:paraId="68F9D5A5" w14:textId="77777777" w:rsidR="00A111E6" w:rsidRDefault="00A111E6" w:rsidP="00A111E6">
      <w:pPr>
        <w:spacing w:after="0"/>
        <w:jc w:val="both"/>
      </w:pPr>
    </w:p>
    <w:p w14:paraId="5385F6E1" w14:textId="77777777" w:rsidR="00340640" w:rsidRDefault="00340640" w:rsidP="00A111E6">
      <w:pPr>
        <w:spacing w:after="0"/>
        <w:jc w:val="both"/>
      </w:pPr>
      <w:r>
        <w:t>Todas las garantías serán otorgadas por Andes Motor o el represente local de la marca de los componentes.</w:t>
      </w:r>
    </w:p>
    <w:p w14:paraId="555CEAB5" w14:textId="77777777" w:rsidR="00340640" w:rsidRDefault="00340640" w:rsidP="00A111E6">
      <w:pPr>
        <w:spacing w:after="0"/>
        <w:jc w:val="both"/>
      </w:pPr>
    </w:p>
    <w:p w14:paraId="68A4FAD7" w14:textId="77777777" w:rsidR="00A111E6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Otras características</w:t>
      </w:r>
    </w:p>
    <w:p w14:paraId="1C380930" w14:textId="77777777" w:rsidR="002747BD" w:rsidRDefault="002747BD" w:rsidP="002747BD">
      <w:pPr>
        <w:spacing w:after="0"/>
        <w:jc w:val="both"/>
      </w:pPr>
    </w:p>
    <w:p w14:paraId="232784BB" w14:textId="4D0FE4D8" w:rsidR="0056596C" w:rsidRDefault="002747BD" w:rsidP="00B5780B">
      <w:pPr>
        <w:spacing w:after="0"/>
        <w:ind w:left="1800"/>
        <w:jc w:val="both"/>
      </w:pPr>
      <w:r>
        <w:t>Cumplimiento decreto 122</w:t>
      </w:r>
      <w:r w:rsidR="00341B62">
        <w:t xml:space="preserve"> y Manual de Normas Graficas Vigente</w:t>
      </w:r>
    </w:p>
    <w:p w14:paraId="2C2DE3A9" w14:textId="3A69AA51" w:rsidR="00340640" w:rsidRDefault="00340640" w:rsidP="002747BD">
      <w:pPr>
        <w:spacing w:after="0"/>
        <w:jc w:val="both"/>
      </w:pPr>
    </w:p>
    <w:p w14:paraId="02B7C6C3" w14:textId="5F50D871" w:rsidR="003F1ADA" w:rsidRDefault="003F1ADA" w:rsidP="002747BD">
      <w:pPr>
        <w:spacing w:after="0"/>
        <w:jc w:val="both"/>
      </w:pPr>
    </w:p>
    <w:p w14:paraId="3B8C4A55" w14:textId="100C8336" w:rsidR="003F1ADA" w:rsidRDefault="003F1ADA" w:rsidP="002747BD">
      <w:pPr>
        <w:spacing w:after="0"/>
        <w:jc w:val="both"/>
      </w:pPr>
    </w:p>
    <w:p w14:paraId="4B126A69" w14:textId="77777777" w:rsidR="003F1ADA" w:rsidRDefault="003F1ADA" w:rsidP="002747BD">
      <w:pPr>
        <w:spacing w:after="0"/>
        <w:jc w:val="both"/>
      </w:pPr>
    </w:p>
    <w:p w14:paraId="5F8A5C3B" w14:textId="77777777" w:rsidR="00D2549A" w:rsidRDefault="00D2549A" w:rsidP="002747BD">
      <w:pPr>
        <w:spacing w:after="0"/>
        <w:jc w:val="both"/>
      </w:pPr>
    </w:p>
    <w:p w14:paraId="77655CC1" w14:textId="77777777" w:rsidR="00D2549A" w:rsidRDefault="00D2549A" w:rsidP="002747BD">
      <w:pPr>
        <w:spacing w:after="0"/>
        <w:jc w:val="both"/>
      </w:pPr>
    </w:p>
    <w:p w14:paraId="690836BE" w14:textId="77777777" w:rsidR="00D2549A" w:rsidRDefault="00D2549A" w:rsidP="002747BD">
      <w:pPr>
        <w:spacing w:after="0"/>
        <w:jc w:val="both"/>
      </w:pPr>
    </w:p>
    <w:p w14:paraId="6D5C7811" w14:textId="77777777" w:rsidR="00D2549A" w:rsidRDefault="00D2549A" w:rsidP="002747BD">
      <w:pPr>
        <w:spacing w:after="0"/>
        <w:jc w:val="both"/>
      </w:pPr>
    </w:p>
    <w:p w14:paraId="657F943B" w14:textId="77777777" w:rsidR="00D2549A" w:rsidRDefault="00D2549A" w:rsidP="002747BD">
      <w:pPr>
        <w:spacing w:after="0"/>
        <w:jc w:val="both"/>
      </w:pPr>
    </w:p>
    <w:p w14:paraId="784BE8FC" w14:textId="77777777" w:rsidR="00D2549A" w:rsidRDefault="00D2549A" w:rsidP="002747BD">
      <w:pPr>
        <w:spacing w:after="0"/>
        <w:jc w:val="both"/>
      </w:pPr>
    </w:p>
    <w:p w14:paraId="1BE3711F" w14:textId="77777777" w:rsidR="00D2549A" w:rsidRDefault="00D2549A" w:rsidP="002747BD">
      <w:pPr>
        <w:spacing w:after="0"/>
        <w:jc w:val="both"/>
      </w:pPr>
    </w:p>
    <w:p w14:paraId="25E24EAA" w14:textId="77777777" w:rsidR="00D2549A" w:rsidRDefault="00D2549A" w:rsidP="002747BD">
      <w:pPr>
        <w:spacing w:after="0"/>
        <w:jc w:val="both"/>
      </w:pPr>
    </w:p>
    <w:p w14:paraId="2BE96CCA" w14:textId="77777777" w:rsidR="00D2549A" w:rsidRDefault="00D2549A" w:rsidP="002747BD">
      <w:pPr>
        <w:spacing w:after="0"/>
        <w:jc w:val="both"/>
      </w:pPr>
    </w:p>
    <w:p w14:paraId="43CE6635" w14:textId="77777777" w:rsidR="00D2549A" w:rsidRDefault="00D2549A" w:rsidP="002747BD">
      <w:pPr>
        <w:spacing w:after="0"/>
        <w:jc w:val="both"/>
      </w:pPr>
    </w:p>
    <w:p w14:paraId="3E5613D3" w14:textId="77777777" w:rsidR="00D2549A" w:rsidRDefault="00D2549A" w:rsidP="002747BD">
      <w:pPr>
        <w:spacing w:after="0"/>
        <w:jc w:val="both"/>
      </w:pPr>
    </w:p>
    <w:p w14:paraId="3E79B908" w14:textId="77777777" w:rsidR="00D2549A" w:rsidRDefault="00D2549A" w:rsidP="002747BD">
      <w:pPr>
        <w:spacing w:after="0"/>
        <w:jc w:val="both"/>
      </w:pPr>
    </w:p>
    <w:p w14:paraId="77FC4501" w14:textId="77777777" w:rsidR="00D2549A" w:rsidRDefault="00D2549A" w:rsidP="002747BD">
      <w:pPr>
        <w:spacing w:after="0"/>
        <w:jc w:val="both"/>
      </w:pPr>
    </w:p>
    <w:p w14:paraId="5E4C4530" w14:textId="77777777" w:rsidR="002747BD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>
        <w:lastRenderedPageBreak/>
        <w:t>Imágenes referenciales</w:t>
      </w:r>
    </w:p>
    <w:p w14:paraId="2F0730E2" w14:textId="77777777" w:rsidR="002747BD" w:rsidRDefault="002747BD" w:rsidP="002747BD">
      <w:pPr>
        <w:spacing w:after="0"/>
        <w:jc w:val="both"/>
      </w:pPr>
    </w:p>
    <w:p w14:paraId="41EB1DE7" w14:textId="772CD250" w:rsidR="002747BD" w:rsidRDefault="0056596C" w:rsidP="009225C6">
      <w:pPr>
        <w:spacing w:after="0"/>
        <w:jc w:val="center"/>
      </w:pPr>
      <w:r>
        <w:rPr>
          <w:noProof/>
        </w:rPr>
        <w:drawing>
          <wp:inline distT="0" distB="0" distL="0" distR="0" wp14:anchorId="0D8D4BD7" wp14:editId="00A3257E">
            <wp:extent cx="2749550" cy="2105561"/>
            <wp:effectExtent l="0" t="0" r="0" b="9525"/>
            <wp:docPr id="1" name="Imagen 1" descr="Autobús de pasajer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utobús de pasajero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1890" cy="21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B8D" w14:textId="77777777" w:rsidR="002747BD" w:rsidRDefault="002747BD" w:rsidP="002747BD">
      <w:pPr>
        <w:spacing w:after="0"/>
        <w:jc w:val="both"/>
      </w:pPr>
    </w:p>
    <w:p w14:paraId="7CE768BF" w14:textId="77777777" w:rsidR="00584A02" w:rsidRDefault="00584A02" w:rsidP="00584A02">
      <w:pPr>
        <w:spacing w:after="0"/>
        <w:jc w:val="both"/>
      </w:pPr>
    </w:p>
    <w:p w14:paraId="5BF538F7" w14:textId="4062ADDA" w:rsidR="00DB6F5D" w:rsidRDefault="00E257EF" w:rsidP="00DB6F5D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  </w:t>
      </w:r>
      <w:r w:rsidR="00CC6B68">
        <w:t>Layout</w:t>
      </w:r>
      <w:r w:rsidR="00DB6F5D">
        <w:t xml:space="preserve"> </w:t>
      </w:r>
      <w:r w:rsidR="003168BB">
        <w:t>referencial</w:t>
      </w:r>
    </w:p>
    <w:p w14:paraId="534D2DE0" w14:textId="77777777" w:rsidR="00DB6F5D" w:rsidRDefault="00DB6F5D" w:rsidP="00DB6F5D">
      <w:pPr>
        <w:spacing w:after="0"/>
        <w:jc w:val="both"/>
      </w:pPr>
    </w:p>
    <w:p w14:paraId="24C67721" w14:textId="36FEF1A8" w:rsidR="001C1403" w:rsidRDefault="001C1403" w:rsidP="009225C6">
      <w:pPr>
        <w:pStyle w:val="Prrafodelista"/>
        <w:spacing w:after="0"/>
        <w:ind w:left="360"/>
        <w:jc w:val="center"/>
      </w:pPr>
    </w:p>
    <w:p w14:paraId="3F7A3278" w14:textId="73704CB0" w:rsidR="0032617D" w:rsidRDefault="0056596C" w:rsidP="00CC6B68">
      <w:pPr>
        <w:pStyle w:val="Prrafodelista"/>
        <w:spacing w:after="0"/>
        <w:ind w:left="360"/>
        <w:jc w:val="both"/>
        <w:rPr>
          <w:noProof/>
          <w:lang w:eastAsia="es-CL"/>
        </w:rPr>
      </w:pPr>
      <w:r>
        <w:rPr>
          <w:noProof/>
        </w:rPr>
        <w:drawing>
          <wp:inline distT="0" distB="0" distL="0" distR="0" wp14:anchorId="363AF459" wp14:editId="45619C5B">
            <wp:extent cx="5612130" cy="1830070"/>
            <wp:effectExtent l="0" t="0" r="7620" b="0"/>
            <wp:docPr id="1969645191" name="Imagen 196964519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FC9F" w14:textId="6F911CE7" w:rsidR="00D935B5" w:rsidRDefault="00D935B5" w:rsidP="00CC6B68">
      <w:pPr>
        <w:pStyle w:val="Prrafodelista"/>
        <w:spacing w:after="0"/>
        <w:ind w:left="360"/>
        <w:jc w:val="both"/>
        <w:rPr>
          <w:noProof/>
          <w:lang w:eastAsia="es-CL"/>
        </w:rPr>
      </w:pPr>
    </w:p>
    <w:p w14:paraId="2B9F3C46" w14:textId="77777777" w:rsidR="00927BDE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>
        <w:t>¿Por qué elegir Foton y Andes Motor una empresa del grupo Kaufmann?</w:t>
      </w:r>
    </w:p>
    <w:p w14:paraId="04C134CF" w14:textId="77777777" w:rsidR="000C02D2" w:rsidRDefault="000C02D2" w:rsidP="000C02D2">
      <w:pPr>
        <w:pStyle w:val="Prrafodelista"/>
        <w:spacing w:after="0"/>
        <w:ind w:left="360"/>
        <w:jc w:val="both"/>
      </w:pPr>
    </w:p>
    <w:p w14:paraId="16D80A05" w14:textId="3BA05DDC" w:rsidR="00340640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Foton </w:t>
      </w:r>
      <w:r w:rsidR="00E359B6">
        <w:t xml:space="preserve">ha comercializado más </w:t>
      </w:r>
      <w:r>
        <w:t xml:space="preserve">de 40.000 buses </w:t>
      </w:r>
    </w:p>
    <w:p w14:paraId="123DA3C1" w14:textId="031397E2" w:rsidR="003F1ADA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Foton en Chile cuenta con una flota de </w:t>
      </w:r>
      <w:r w:rsidR="008F25C9">
        <w:t>1</w:t>
      </w:r>
      <w:r w:rsidR="000C02D2">
        <w:t>.</w:t>
      </w:r>
      <w:r w:rsidR="008F25C9">
        <w:t>350</w:t>
      </w:r>
      <w:r>
        <w:t xml:space="preserve"> buses eléctricos en el sistema Red Ex Transantiago operando.</w:t>
      </w:r>
    </w:p>
    <w:p w14:paraId="79052B51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tiene una experiencia de más de 65 años en el mercado</w:t>
      </w:r>
    </w:p>
    <w:p w14:paraId="565BC9E5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ocupa el lugar N°1 en participación de mercado de buses de transporte público</w:t>
      </w:r>
    </w:p>
    <w:p w14:paraId="1A5D3F9E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Vasta experiencia en el mantenimiento, certificación y atención de vehículos comerciales.</w:t>
      </w:r>
    </w:p>
    <w:p w14:paraId="020603E0" w14:textId="031537BE" w:rsidR="009F2AB4" w:rsidRDefault="00E359B6" w:rsidP="00584A02">
      <w:pPr>
        <w:pStyle w:val="Prrafodelista"/>
        <w:numPr>
          <w:ilvl w:val="0"/>
          <w:numId w:val="5"/>
        </w:numPr>
        <w:spacing w:after="0"/>
        <w:jc w:val="both"/>
      </w:pPr>
      <w:r>
        <w:t>Más de 500 técnicos distribuidos en la más de 27 sucursales desde Arica hasta Punta Arenas</w:t>
      </w:r>
      <w:r w:rsidR="00CC5332">
        <w:t>.</w:t>
      </w:r>
    </w:p>
    <w:p w14:paraId="35671996" w14:textId="77777777" w:rsidR="00CC5332" w:rsidRDefault="00CC5332" w:rsidP="00CC5332">
      <w:pPr>
        <w:spacing w:after="0"/>
        <w:jc w:val="both"/>
      </w:pPr>
    </w:p>
    <w:p w14:paraId="6AE8C485" w14:textId="77777777" w:rsidR="00CC5332" w:rsidRDefault="00CC5332" w:rsidP="00CC5332">
      <w:pPr>
        <w:spacing w:after="0"/>
        <w:jc w:val="both"/>
      </w:pPr>
    </w:p>
    <w:p w14:paraId="5E1AC30F" w14:textId="77777777" w:rsidR="00CC5332" w:rsidRDefault="00CC5332" w:rsidP="00CC5332">
      <w:pPr>
        <w:spacing w:after="0"/>
        <w:jc w:val="both"/>
      </w:pPr>
    </w:p>
    <w:p w14:paraId="0A99DE27" w14:textId="77777777" w:rsidR="00CC5332" w:rsidRPr="00323149" w:rsidRDefault="00CC5332" w:rsidP="00CC5332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 xml:space="preserve">Precio </w:t>
      </w:r>
    </w:p>
    <w:p w14:paraId="4BEC3F6E" w14:textId="77777777" w:rsidR="00CC5332" w:rsidRPr="00323149" w:rsidRDefault="00CC5332" w:rsidP="00CC5332">
      <w:pPr>
        <w:pStyle w:val="Prrafodelista"/>
        <w:spacing w:after="0"/>
        <w:ind w:left="360"/>
        <w:jc w:val="both"/>
      </w:pPr>
    </w:p>
    <w:p w14:paraId="414A40D1" w14:textId="77777777" w:rsidR="00CC5332" w:rsidRPr="00C62F45" w:rsidRDefault="00CC5332" w:rsidP="00CC5332">
      <w:pPr>
        <w:pStyle w:val="Prrafodelista"/>
        <w:numPr>
          <w:ilvl w:val="0"/>
          <w:numId w:val="20"/>
        </w:numPr>
        <w:spacing w:after="0"/>
        <w:jc w:val="both"/>
        <w:rPr>
          <w:bCs/>
        </w:rPr>
      </w:pPr>
      <w:bookmarkStart w:id="3" w:name="_Hlk204088396"/>
      <w:r w:rsidRPr="00C62F45">
        <w:rPr>
          <w:bCs/>
        </w:rPr>
        <w:t xml:space="preserve">Valor unitario por bus: </w:t>
      </w:r>
      <w:proofErr w:type="gramStart"/>
      <w:r w:rsidRPr="008D4EDE">
        <w:rPr>
          <w:rFonts w:cstheme="minorHAnsi"/>
          <w:b/>
        </w:rPr>
        <w:t>{{ precio</w:t>
      </w:r>
      <w:proofErr w:type="gramEnd"/>
      <w:r w:rsidRPr="008D4EDE">
        <w:rPr>
          <w:rFonts w:cstheme="minorHAnsi"/>
          <w:b/>
        </w:rPr>
        <w:t>_</w:t>
      </w:r>
      <w:proofErr w:type="gramStart"/>
      <w:r w:rsidRPr="008D4EDE">
        <w:rPr>
          <w:rFonts w:cstheme="minorHAnsi"/>
          <w:b/>
        </w:rPr>
        <w:t>unitario }}</w:t>
      </w:r>
      <w:r>
        <w:rPr>
          <w:rFonts w:cstheme="minorHAnsi"/>
          <w:b/>
        </w:rPr>
        <w:t>.-</w:t>
      </w:r>
      <w:proofErr w:type="gramEnd"/>
      <w:r>
        <w:rPr>
          <w:rFonts w:cstheme="minorHAnsi"/>
          <w:b/>
        </w:rPr>
        <w:t xml:space="preserve"> </w:t>
      </w:r>
      <w:r w:rsidRPr="00C62F45">
        <w:rPr>
          <w:bCs/>
        </w:rPr>
        <w:t>+ IVA</w:t>
      </w:r>
      <w:bookmarkEnd w:id="3"/>
      <w:r w:rsidRPr="00C62F45">
        <w:rPr>
          <w:bCs/>
        </w:rPr>
        <w:t>.</w:t>
      </w:r>
    </w:p>
    <w:p w14:paraId="58A5744E" w14:textId="77777777" w:rsidR="00CC5332" w:rsidRPr="00323149" w:rsidRDefault="00CC5332" w:rsidP="00CC5332">
      <w:pPr>
        <w:pStyle w:val="Prrafodelista"/>
        <w:spacing w:after="0"/>
        <w:ind w:left="1080"/>
        <w:jc w:val="both"/>
        <w:rPr>
          <w:bCs/>
        </w:rPr>
      </w:pPr>
    </w:p>
    <w:p w14:paraId="5E6BC121" w14:textId="77777777" w:rsidR="00CC5332" w:rsidRPr="00BF5EC6" w:rsidRDefault="00CC5332" w:rsidP="00CC5332">
      <w:pPr>
        <w:pStyle w:val="Prrafodelista"/>
        <w:spacing w:after="0"/>
        <w:rPr>
          <w:bCs/>
        </w:rPr>
      </w:pPr>
      <w:r w:rsidRPr="00BF5EC6">
        <w:rPr>
          <w:bCs/>
        </w:rPr>
        <w:t>{% if texto_mantto %}</w:t>
      </w:r>
    </w:p>
    <w:p w14:paraId="66DD054C" w14:textId="77777777" w:rsidR="00CC5332" w:rsidRPr="00BF5EC6" w:rsidRDefault="00CC5332" w:rsidP="00CC5332">
      <w:pPr>
        <w:pStyle w:val="Prrafodelista"/>
        <w:spacing w:after="0"/>
        <w:rPr>
          <w:bCs/>
        </w:rPr>
      </w:pPr>
      <w:r w:rsidRPr="00BF5EC6">
        <w:rPr>
          <w:bCs/>
        </w:rPr>
        <w:t>{{r texto_</w:t>
      </w:r>
      <w:proofErr w:type="gramStart"/>
      <w:r w:rsidRPr="00BF5EC6">
        <w:rPr>
          <w:bCs/>
        </w:rPr>
        <w:t>mantto }</w:t>
      </w:r>
      <w:proofErr w:type="gramEnd"/>
      <w:r w:rsidRPr="00BF5EC6">
        <w:rPr>
          <w:bCs/>
        </w:rPr>
        <w:t>}</w:t>
      </w:r>
    </w:p>
    <w:p w14:paraId="48212D8B" w14:textId="77777777" w:rsidR="00CC5332" w:rsidRPr="00323149" w:rsidRDefault="00CC5332" w:rsidP="00CC5332">
      <w:pPr>
        <w:pStyle w:val="Prrafodelista"/>
        <w:spacing w:after="0"/>
        <w:rPr>
          <w:bCs/>
        </w:rPr>
      </w:pPr>
      <w:r w:rsidRPr="00BF5EC6">
        <w:rPr>
          <w:bCs/>
        </w:rPr>
        <w:t>{% endif %}</w:t>
      </w:r>
    </w:p>
    <w:p w14:paraId="3BDD0DC8" w14:textId="77777777" w:rsidR="00CC5332" w:rsidRPr="00323149" w:rsidRDefault="00CC5332" w:rsidP="00CC5332">
      <w:pPr>
        <w:spacing w:after="0"/>
        <w:jc w:val="both"/>
        <w:rPr>
          <w:bCs/>
        </w:rPr>
      </w:pPr>
    </w:p>
    <w:p w14:paraId="2A6674CB" w14:textId="77777777" w:rsidR="00CC5332" w:rsidRPr="00323149" w:rsidRDefault="00CC5332" w:rsidP="00CC5332">
      <w:pPr>
        <w:pStyle w:val="Prrafodelista"/>
        <w:numPr>
          <w:ilvl w:val="0"/>
          <w:numId w:val="2"/>
        </w:numPr>
        <w:spacing w:after="0"/>
        <w:jc w:val="both"/>
      </w:pPr>
      <w:bookmarkStart w:id="4" w:name="_Hlk204088642"/>
      <w:bookmarkStart w:id="5" w:name="_Hlk204088618"/>
      <w:r w:rsidRPr="00323149">
        <w:t>Condiciones generales cotización</w:t>
      </w:r>
    </w:p>
    <w:bookmarkEnd w:id="4"/>
    <w:p w14:paraId="379B5FFF" w14:textId="77777777" w:rsidR="00CC5332" w:rsidRPr="00323149" w:rsidRDefault="00CC5332" w:rsidP="00CC5332">
      <w:pPr>
        <w:spacing w:after="0"/>
        <w:jc w:val="both"/>
      </w:pPr>
    </w:p>
    <w:p w14:paraId="5EBE81B7" w14:textId="68A1E21D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bookmarkStart w:id="6" w:name="_Hlk204088658"/>
      <w:r w:rsidRPr="00323149">
        <w:t>Lugar de entrega:</w:t>
      </w:r>
      <w:r>
        <w:t xml:space="preserve"> </w:t>
      </w:r>
      <w:proofErr w:type="gramStart"/>
      <w:r w:rsidR="00F20D75" w:rsidRPr="00F20D75">
        <w:t>{{ lugar</w:t>
      </w:r>
      <w:proofErr w:type="gramEnd"/>
      <w:r w:rsidR="00F20D75" w:rsidRPr="00F20D75">
        <w:t>_</w:t>
      </w:r>
      <w:proofErr w:type="gramStart"/>
      <w:r w:rsidR="00F20D75" w:rsidRPr="00F20D75">
        <w:t>entrega }</w:t>
      </w:r>
      <w:proofErr w:type="gramEnd"/>
      <w:r w:rsidR="00F20D75" w:rsidRPr="00F20D75">
        <w:t>}</w:t>
      </w:r>
      <w:r w:rsidR="00F20D75">
        <w:t xml:space="preserve">, </w:t>
      </w:r>
      <w:r w:rsidRPr="00323149">
        <w:t xml:space="preserve">Chile. </w:t>
      </w:r>
    </w:p>
    <w:p w14:paraId="4D833FA4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3F2D6193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4B052CED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209968DA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38582420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286EAA8E" w14:textId="77777777" w:rsidR="00CC5332" w:rsidRPr="00323149" w:rsidRDefault="00CC5332" w:rsidP="00CC5332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>30 días contados desde la presentación de esta propuesta.</w:t>
      </w:r>
    </w:p>
    <w:p w14:paraId="3891D5A4" w14:textId="77777777" w:rsidR="00CC5332" w:rsidRPr="00323149" w:rsidRDefault="00CC5332" w:rsidP="00CC5332">
      <w:pPr>
        <w:spacing w:after="0"/>
        <w:jc w:val="both"/>
      </w:pPr>
    </w:p>
    <w:p w14:paraId="4DBDB611" w14:textId="77777777" w:rsidR="00CC5332" w:rsidRPr="00323149" w:rsidRDefault="00CC5332" w:rsidP="00CC5332">
      <w:pPr>
        <w:spacing w:after="0"/>
        <w:jc w:val="both"/>
      </w:pPr>
      <w:r w:rsidRPr="00323149">
        <w:t>Atento a sus consultas, se despide cordialmente,</w:t>
      </w:r>
      <w:bookmarkEnd w:id="6"/>
    </w:p>
    <w:p w14:paraId="01FE7A94" w14:textId="77777777" w:rsidR="00CC5332" w:rsidRPr="00323149" w:rsidRDefault="00CC5332" w:rsidP="00CC5332">
      <w:pPr>
        <w:spacing w:after="0"/>
        <w:jc w:val="both"/>
      </w:pPr>
    </w:p>
    <w:p w14:paraId="1AB12F6C" w14:textId="77777777" w:rsidR="00CC5332" w:rsidRPr="00323149" w:rsidRDefault="00CC5332" w:rsidP="00CC5332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CC5332" w:rsidRPr="00323149" w14:paraId="4B0429C4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1A7509CC" w14:textId="77777777" w:rsidR="00CC5332" w:rsidRPr="00323149" w:rsidRDefault="00CC5332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7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4D20C6F" wp14:editId="2933C9EE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7058D23" w14:textId="77777777" w:rsidR="00CC5332" w:rsidRPr="00323149" w:rsidRDefault="00CC5332" w:rsidP="00642427">
            <w:pPr>
              <w:spacing w:after="0"/>
              <w:jc w:val="right"/>
              <w:rPr>
                <w:rFonts w:ascii="Calibri" w:hAnsi="Calibri" w:cs="Calibri"/>
              </w:rPr>
            </w:pPr>
            <w:proofErr w:type="gramStart"/>
            <w:r w:rsidRPr="00A64722">
              <w:rPr>
                <w:rFonts w:ascii="Calibri" w:hAnsi="Calibri" w:cs="Calibri"/>
                <w:b/>
                <w:bCs/>
              </w:rPr>
              <w:t>{{ firma</w:t>
            </w:r>
            <w:proofErr w:type="gramEnd"/>
            <w:r w:rsidRPr="00A64722">
              <w:rPr>
                <w:rFonts w:ascii="Calibri" w:hAnsi="Calibri" w:cs="Calibri"/>
                <w:b/>
                <w:bCs/>
              </w:rPr>
              <w:t>_nombre }}</w:t>
            </w:r>
            <w:r w:rsidRPr="00323149">
              <w:rPr>
                <w:rFonts w:ascii="Calibri" w:hAnsi="Calibri" w:cs="Calibri"/>
              </w:rPr>
              <w:br/>
            </w:r>
            <w:proofErr w:type="gramStart"/>
            <w:r w:rsidRPr="00CF462F">
              <w:rPr>
                <w:rFonts w:ascii="Calibri" w:hAnsi="Calibri" w:cs="Calibri"/>
              </w:rPr>
              <w:t>{{ firma</w:t>
            </w:r>
            <w:proofErr w:type="gramEnd"/>
            <w:r w:rsidRPr="00CF462F">
              <w:rPr>
                <w:rFonts w:ascii="Calibri" w:hAnsi="Calibri" w:cs="Calibri"/>
              </w:rPr>
              <w:t>_cargo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proofErr w:type="gramStart"/>
            <w:r w:rsidRPr="00B667A0">
              <w:rPr>
                <w:rFonts w:ascii="Calibri" w:hAnsi="Calibri" w:cs="Calibri"/>
              </w:rPr>
              <w:t>{{ firma</w:t>
            </w:r>
            <w:proofErr w:type="gramEnd"/>
            <w:r w:rsidRPr="00B667A0">
              <w:rPr>
                <w:rFonts w:ascii="Calibri" w:hAnsi="Calibri" w:cs="Calibri"/>
              </w:rPr>
              <w:t>_telefono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CC5332" w:rsidRPr="00323149" w14:paraId="4F52C76C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9C32AED" w14:textId="77777777" w:rsidR="00CC5332" w:rsidRPr="00323149" w:rsidRDefault="00CC5332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42D66D80" wp14:editId="3733B0A0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"/>
    <w:bookmarkEnd w:id="7"/>
    <w:p w14:paraId="35B967DB" w14:textId="77777777" w:rsidR="00CC5332" w:rsidRDefault="00CC5332" w:rsidP="00CC5332">
      <w:pPr>
        <w:spacing w:after="0"/>
        <w:jc w:val="right"/>
      </w:pPr>
      <w:r w:rsidRPr="00323149">
        <w:rPr>
          <w:rFonts w:ascii="Calibri" w:hAnsi="Calibri" w:cs="Calibri"/>
        </w:rPr>
        <w:t>.</w:t>
      </w:r>
    </w:p>
    <w:p w14:paraId="44680157" w14:textId="77777777" w:rsidR="00336C01" w:rsidRDefault="00336C01" w:rsidP="00F90536">
      <w:pPr>
        <w:pStyle w:val="Default"/>
        <w:jc w:val="right"/>
      </w:pPr>
    </w:p>
    <w:sectPr w:rsidR="00336C0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C636" w14:textId="77777777" w:rsidR="000C589C" w:rsidRDefault="000C589C" w:rsidP="003118D9">
      <w:pPr>
        <w:spacing w:after="0" w:line="240" w:lineRule="auto"/>
      </w:pPr>
      <w:r>
        <w:separator/>
      </w:r>
    </w:p>
  </w:endnote>
  <w:endnote w:type="continuationSeparator" w:id="0">
    <w:p w14:paraId="72DC4F9C" w14:textId="77777777" w:rsidR="000C589C" w:rsidRDefault="000C589C" w:rsidP="003118D9">
      <w:pPr>
        <w:spacing w:after="0" w:line="240" w:lineRule="auto"/>
      </w:pPr>
      <w:r>
        <w:continuationSeparator/>
      </w:r>
    </w:p>
  </w:endnote>
  <w:endnote w:type="continuationNotice" w:id="1">
    <w:p w14:paraId="2345D1E2" w14:textId="77777777" w:rsidR="000C589C" w:rsidRDefault="000C58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3A9B" w14:textId="77777777" w:rsidR="003F3AA9" w:rsidRDefault="003F3A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17403D22" w:rsidR="00584A02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93788E" w:rsidRPr="0093788E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93788E" w:rsidRPr="0093788E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16F" w14:textId="77777777" w:rsidR="003F3AA9" w:rsidRDefault="003F3A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657EB" w14:textId="77777777" w:rsidR="000C589C" w:rsidRDefault="000C589C" w:rsidP="003118D9">
      <w:pPr>
        <w:spacing w:after="0" w:line="240" w:lineRule="auto"/>
      </w:pPr>
      <w:r>
        <w:separator/>
      </w:r>
    </w:p>
  </w:footnote>
  <w:footnote w:type="continuationSeparator" w:id="0">
    <w:p w14:paraId="4AC16424" w14:textId="77777777" w:rsidR="000C589C" w:rsidRDefault="000C589C" w:rsidP="003118D9">
      <w:pPr>
        <w:spacing w:after="0" w:line="240" w:lineRule="auto"/>
      </w:pPr>
      <w:r>
        <w:continuationSeparator/>
      </w:r>
    </w:p>
  </w:footnote>
  <w:footnote w:type="continuationNotice" w:id="1">
    <w:p w14:paraId="3BCF861C" w14:textId="77777777" w:rsidR="000C589C" w:rsidRDefault="000C58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8B60" w14:textId="77777777" w:rsidR="003F3AA9" w:rsidRDefault="003F3A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D988160" w:rsidR="00147073" w:rsidRDefault="00F61D20" w:rsidP="00147073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7EA80A6D" wp14:editId="276DC02F">
          <wp:extent cx="1438275" cy="406370"/>
          <wp:effectExtent l="0" t="0" r="0" b="0"/>
          <wp:docPr id="1500864858" name="Imagen 1500864858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97" w14:textId="77777777" w:rsidR="003F3AA9" w:rsidRDefault="003F3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30A1E"/>
    <w:multiLevelType w:val="hybridMultilevel"/>
    <w:tmpl w:val="D960E536"/>
    <w:lvl w:ilvl="0" w:tplc="54746D2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0801E9"/>
    <w:multiLevelType w:val="multilevel"/>
    <w:tmpl w:val="C7E2C9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6D444A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2B9404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071F24"/>
    <w:multiLevelType w:val="multilevel"/>
    <w:tmpl w:val="CE2CF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0D93BD3"/>
    <w:multiLevelType w:val="hybridMultilevel"/>
    <w:tmpl w:val="90548442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A3968"/>
    <w:multiLevelType w:val="hybridMultilevel"/>
    <w:tmpl w:val="06C059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32E86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0F797B"/>
    <w:multiLevelType w:val="hybridMultilevel"/>
    <w:tmpl w:val="4C3C26D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E1D97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936EE"/>
    <w:multiLevelType w:val="hybridMultilevel"/>
    <w:tmpl w:val="6068E55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2B0407"/>
    <w:multiLevelType w:val="hybridMultilevel"/>
    <w:tmpl w:val="6B6CAA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464543">
    <w:abstractNumId w:val="11"/>
  </w:num>
  <w:num w:numId="2" w16cid:durableId="1699165119">
    <w:abstractNumId w:val="4"/>
  </w:num>
  <w:num w:numId="3" w16cid:durableId="869881669">
    <w:abstractNumId w:val="17"/>
  </w:num>
  <w:num w:numId="4" w16cid:durableId="451478379">
    <w:abstractNumId w:val="14"/>
  </w:num>
  <w:num w:numId="5" w16cid:durableId="1984695422">
    <w:abstractNumId w:val="12"/>
  </w:num>
  <w:num w:numId="6" w16cid:durableId="416295420">
    <w:abstractNumId w:val="19"/>
  </w:num>
  <w:num w:numId="7" w16cid:durableId="451872408">
    <w:abstractNumId w:val="5"/>
  </w:num>
  <w:num w:numId="8" w16cid:durableId="1505165667">
    <w:abstractNumId w:val="6"/>
  </w:num>
  <w:num w:numId="9" w16cid:durableId="1861092053">
    <w:abstractNumId w:val="10"/>
  </w:num>
  <w:num w:numId="10" w16cid:durableId="1829319810">
    <w:abstractNumId w:val="15"/>
  </w:num>
  <w:num w:numId="11" w16cid:durableId="1609897608">
    <w:abstractNumId w:val="2"/>
  </w:num>
  <w:num w:numId="12" w16cid:durableId="1707557378">
    <w:abstractNumId w:val="7"/>
  </w:num>
  <w:num w:numId="13" w16cid:durableId="172494978">
    <w:abstractNumId w:val="18"/>
  </w:num>
  <w:num w:numId="14" w16cid:durableId="1833401578">
    <w:abstractNumId w:val="16"/>
  </w:num>
  <w:num w:numId="15" w16cid:durableId="1236016405">
    <w:abstractNumId w:val="9"/>
  </w:num>
  <w:num w:numId="16" w16cid:durableId="1197884920">
    <w:abstractNumId w:val="1"/>
  </w:num>
  <w:num w:numId="17" w16cid:durableId="1834834557">
    <w:abstractNumId w:val="8"/>
  </w:num>
  <w:num w:numId="18" w16cid:durableId="946041191">
    <w:abstractNumId w:val="13"/>
  </w:num>
  <w:num w:numId="19" w16cid:durableId="1253583541">
    <w:abstractNumId w:val="3"/>
  </w:num>
  <w:num w:numId="20" w16cid:durableId="74476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0C01"/>
    <w:rsid w:val="00016EB1"/>
    <w:rsid w:val="00027A0F"/>
    <w:rsid w:val="000344C4"/>
    <w:rsid w:val="00041EA0"/>
    <w:rsid w:val="00046EFE"/>
    <w:rsid w:val="000500AA"/>
    <w:rsid w:val="00051272"/>
    <w:rsid w:val="00055624"/>
    <w:rsid w:val="00066A7B"/>
    <w:rsid w:val="00077E75"/>
    <w:rsid w:val="000821F0"/>
    <w:rsid w:val="000A49CD"/>
    <w:rsid w:val="000B602B"/>
    <w:rsid w:val="000C02D2"/>
    <w:rsid w:val="000C174A"/>
    <w:rsid w:val="000C224C"/>
    <w:rsid w:val="000C589C"/>
    <w:rsid w:val="000D5594"/>
    <w:rsid w:val="00103BBF"/>
    <w:rsid w:val="001120BB"/>
    <w:rsid w:val="00117508"/>
    <w:rsid w:val="00121654"/>
    <w:rsid w:val="00125987"/>
    <w:rsid w:val="00130F2E"/>
    <w:rsid w:val="00143E83"/>
    <w:rsid w:val="00144B4F"/>
    <w:rsid w:val="00147073"/>
    <w:rsid w:val="00165181"/>
    <w:rsid w:val="00173A0A"/>
    <w:rsid w:val="0019235A"/>
    <w:rsid w:val="00197AC3"/>
    <w:rsid w:val="001A6A2F"/>
    <w:rsid w:val="001C1403"/>
    <w:rsid w:val="001C7011"/>
    <w:rsid w:val="001D25C1"/>
    <w:rsid w:val="001D40D8"/>
    <w:rsid w:val="001F2A59"/>
    <w:rsid w:val="001F3765"/>
    <w:rsid w:val="001F4756"/>
    <w:rsid w:val="001F77D8"/>
    <w:rsid w:val="002067E4"/>
    <w:rsid w:val="00211AC8"/>
    <w:rsid w:val="0021675C"/>
    <w:rsid w:val="00217A25"/>
    <w:rsid w:val="00222EA0"/>
    <w:rsid w:val="00236D46"/>
    <w:rsid w:val="002476AC"/>
    <w:rsid w:val="002535BF"/>
    <w:rsid w:val="002747BD"/>
    <w:rsid w:val="00294E7C"/>
    <w:rsid w:val="002967E4"/>
    <w:rsid w:val="002B2D43"/>
    <w:rsid w:val="002B3116"/>
    <w:rsid w:val="002C6FC0"/>
    <w:rsid w:val="002E25A1"/>
    <w:rsid w:val="002F495C"/>
    <w:rsid w:val="003118D9"/>
    <w:rsid w:val="003168BB"/>
    <w:rsid w:val="0032617D"/>
    <w:rsid w:val="00326D4A"/>
    <w:rsid w:val="003303DA"/>
    <w:rsid w:val="00336C01"/>
    <w:rsid w:val="00336C06"/>
    <w:rsid w:val="00340640"/>
    <w:rsid w:val="00341B62"/>
    <w:rsid w:val="00346D75"/>
    <w:rsid w:val="003531D3"/>
    <w:rsid w:val="00360254"/>
    <w:rsid w:val="0037303D"/>
    <w:rsid w:val="003776DC"/>
    <w:rsid w:val="00386365"/>
    <w:rsid w:val="003B7FB4"/>
    <w:rsid w:val="003D149F"/>
    <w:rsid w:val="003F1ADA"/>
    <w:rsid w:val="003F2C04"/>
    <w:rsid w:val="003F3AA9"/>
    <w:rsid w:val="004038D0"/>
    <w:rsid w:val="00407018"/>
    <w:rsid w:val="0040734A"/>
    <w:rsid w:val="00435E0F"/>
    <w:rsid w:val="00436F2E"/>
    <w:rsid w:val="004524A7"/>
    <w:rsid w:val="00453757"/>
    <w:rsid w:val="004638E5"/>
    <w:rsid w:val="00467883"/>
    <w:rsid w:val="00480630"/>
    <w:rsid w:val="0048481C"/>
    <w:rsid w:val="00485EC5"/>
    <w:rsid w:val="00496405"/>
    <w:rsid w:val="004B165A"/>
    <w:rsid w:val="004B50E4"/>
    <w:rsid w:val="004B6196"/>
    <w:rsid w:val="004C094C"/>
    <w:rsid w:val="004C4A37"/>
    <w:rsid w:val="004C4ADA"/>
    <w:rsid w:val="004D61C2"/>
    <w:rsid w:val="004E41D5"/>
    <w:rsid w:val="004E52B4"/>
    <w:rsid w:val="004E7B55"/>
    <w:rsid w:val="004F3A43"/>
    <w:rsid w:val="005047FA"/>
    <w:rsid w:val="005132B8"/>
    <w:rsid w:val="005145F0"/>
    <w:rsid w:val="005226F6"/>
    <w:rsid w:val="0052768E"/>
    <w:rsid w:val="00531143"/>
    <w:rsid w:val="00551AC9"/>
    <w:rsid w:val="00560F9B"/>
    <w:rsid w:val="00563F1F"/>
    <w:rsid w:val="0056596C"/>
    <w:rsid w:val="00576CF5"/>
    <w:rsid w:val="00584A02"/>
    <w:rsid w:val="00584AE9"/>
    <w:rsid w:val="00586E74"/>
    <w:rsid w:val="00590371"/>
    <w:rsid w:val="0059529B"/>
    <w:rsid w:val="005A023F"/>
    <w:rsid w:val="005A1C21"/>
    <w:rsid w:val="005A393D"/>
    <w:rsid w:val="005B2D2E"/>
    <w:rsid w:val="005B6578"/>
    <w:rsid w:val="005C0A47"/>
    <w:rsid w:val="005C6406"/>
    <w:rsid w:val="00613BD4"/>
    <w:rsid w:val="00635340"/>
    <w:rsid w:val="00644106"/>
    <w:rsid w:val="00645F1F"/>
    <w:rsid w:val="00682174"/>
    <w:rsid w:val="00682E7E"/>
    <w:rsid w:val="006869B2"/>
    <w:rsid w:val="00694F80"/>
    <w:rsid w:val="006A520A"/>
    <w:rsid w:val="006B1E5F"/>
    <w:rsid w:val="006B685F"/>
    <w:rsid w:val="006B7085"/>
    <w:rsid w:val="006D2879"/>
    <w:rsid w:val="0071570B"/>
    <w:rsid w:val="00717013"/>
    <w:rsid w:val="0071735F"/>
    <w:rsid w:val="00721CF1"/>
    <w:rsid w:val="007338B3"/>
    <w:rsid w:val="0074272C"/>
    <w:rsid w:val="00743538"/>
    <w:rsid w:val="00751D47"/>
    <w:rsid w:val="0076103A"/>
    <w:rsid w:val="007641F8"/>
    <w:rsid w:val="00781923"/>
    <w:rsid w:val="00782399"/>
    <w:rsid w:val="0078266A"/>
    <w:rsid w:val="00784C63"/>
    <w:rsid w:val="00786F3D"/>
    <w:rsid w:val="007A54A3"/>
    <w:rsid w:val="007A5E77"/>
    <w:rsid w:val="007B1DFB"/>
    <w:rsid w:val="007D048D"/>
    <w:rsid w:val="007E1725"/>
    <w:rsid w:val="007F190D"/>
    <w:rsid w:val="007F2295"/>
    <w:rsid w:val="008003A4"/>
    <w:rsid w:val="0080365B"/>
    <w:rsid w:val="00804A9C"/>
    <w:rsid w:val="00805206"/>
    <w:rsid w:val="00805EE5"/>
    <w:rsid w:val="0081096C"/>
    <w:rsid w:val="0081291C"/>
    <w:rsid w:val="00813BB5"/>
    <w:rsid w:val="00823E2E"/>
    <w:rsid w:val="00825A6E"/>
    <w:rsid w:val="0082726D"/>
    <w:rsid w:val="00837A20"/>
    <w:rsid w:val="0086517C"/>
    <w:rsid w:val="008661E6"/>
    <w:rsid w:val="00880ED5"/>
    <w:rsid w:val="00894F5A"/>
    <w:rsid w:val="00896800"/>
    <w:rsid w:val="008A73C4"/>
    <w:rsid w:val="008C3C6C"/>
    <w:rsid w:val="008D3B7B"/>
    <w:rsid w:val="008E1668"/>
    <w:rsid w:val="008F0EC7"/>
    <w:rsid w:val="008F25C9"/>
    <w:rsid w:val="008F58D7"/>
    <w:rsid w:val="0090510B"/>
    <w:rsid w:val="00912A60"/>
    <w:rsid w:val="009179A2"/>
    <w:rsid w:val="009225C6"/>
    <w:rsid w:val="00924E1F"/>
    <w:rsid w:val="00925C1B"/>
    <w:rsid w:val="00927BDE"/>
    <w:rsid w:val="00933568"/>
    <w:rsid w:val="009357D2"/>
    <w:rsid w:val="0093788E"/>
    <w:rsid w:val="00946435"/>
    <w:rsid w:val="00956AD0"/>
    <w:rsid w:val="00960DC3"/>
    <w:rsid w:val="00962B2D"/>
    <w:rsid w:val="00963377"/>
    <w:rsid w:val="00977A66"/>
    <w:rsid w:val="0098391A"/>
    <w:rsid w:val="00993A31"/>
    <w:rsid w:val="009A57C5"/>
    <w:rsid w:val="009E4E8C"/>
    <w:rsid w:val="009E6263"/>
    <w:rsid w:val="009F03CB"/>
    <w:rsid w:val="009F2AB4"/>
    <w:rsid w:val="009F6CC6"/>
    <w:rsid w:val="00A00019"/>
    <w:rsid w:val="00A111E6"/>
    <w:rsid w:val="00A217BD"/>
    <w:rsid w:val="00A22B21"/>
    <w:rsid w:val="00A413E2"/>
    <w:rsid w:val="00A421B1"/>
    <w:rsid w:val="00A46D41"/>
    <w:rsid w:val="00A473D3"/>
    <w:rsid w:val="00A54C46"/>
    <w:rsid w:val="00A73F82"/>
    <w:rsid w:val="00A76BA1"/>
    <w:rsid w:val="00A9527F"/>
    <w:rsid w:val="00AA55EF"/>
    <w:rsid w:val="00AB33ED"/>
    <w:rsid w:val="00AB6B1B"/>
    <w:rsid w:val="00AB7FCC"/>
    <w:rsid w:val="00AC2316"/>
    <w:rsid w:val="00AC2392"/>
    <w:rsid w:val="00AE221F"/>
    <w:rsid w:val="00AF1DE0"/>
    <w:rsid w:val="00AF2372"/>
    <w:rsid w:val="00B06C0C"/>
    <w:rsid w:val="00B10822"/>
    <w:rsid w:val="00B176C4"/>
    <w:rsid w:val="00B269B3"/>
    <w:rsid w:val="00B41A1F"/>
    <w:rsid w:val="00B4251C"/>
    <w:rsid w:val="00B42BA5"/>
    <w:rsid w:val="00B52BF6"/>
    <w:rsid w:val="00B56CB0"/>
    <w:rsid w:val="00B5780B"/>
    <w:rsid w:val="00B61D35"/>
    <w:rsid w:val="00B64F1D"/>
    <w:rsid w:val="00B74FE8"/>
    <w:rsid w:val="00BB2DA2"/>
    <w:rsid w:val="00BC2486"/>
    <w:rsid w:val="00BC69C0"/>
    <w:rsid w:val="00BC6C8D"/>
    <w:rsid w:val="00BF0356"/>
    <w:rsid w:val="00BF182F"/>
    <w:rsid w:val="00C0341A"/>
    <w:rsid w:val="00C042F1"/>
    <w:rsid w:val="00C058BA"/>
    <w:rsid w:val="00C0679E"/>
    <w:rsid w:val="00C113C5"/>
    <w:rsid w:val="00C14666"/>
    <w:rsid w:val="00C2601C"/>
    <w:rsid w:val="00C27878"/>
    <w:rsid w:val="00C36ED1"/>
    <w:rsid w:val="00C44435"/>
    <w:rsid w:val="00C52C3C"/>
    <w:rsid w:val="00C7153C"/>
    <w:rsid w:val="00C831B3"/>
    <w:rsid w:val="00C83291"/>
    <w:rsid w:val="00C83C90"/>
    <w:rsid w:val="00C9270C"/>
    <w:rsid w:val="00C95C2B"/>
    <w:rsid w:val="00CB0E16"/>
    <w:rsid w:val="00CC050C"/>
    <w:rsid w:val="00CC5332"/>
    <w:rsid w:val="00CC59E0"/>
    <w:rsid w:val="00CC6B68"/>
    <w:rsid w:val="00CE5D6D"/>
    <w:rsid w:val="00CF1BB3"/>
    <w:rsid w:val="00CF2321"/>
    <w:rsid w:val="00CF2D73"/>
    <w:rsid w:val="00D02CD0"/>
    <w:rsid w:val="00D045C7"/>
    <w:rsid w:val="00D07137"/>
    <w:rsid w:val="00D2391F"/>
    <w:rsid w:val="00D2549A"/>
    <w:rsid w:val="00D30C9B"/>
    <w:rsid w:val="00D35D53"/>
    <w:rsid w:val="00D36F08"/>
    <w:rsid w:val="00D52539"/>
    <w:rsid w:val="00D52572"/>
    <w:rsid w:val="00D52597"/>
    <w:rsid w:val="00D53A37"/>
    <w:rsid w:val="00D57EEE"/>
    <w:rsid w:val="00D62FD3"/>
    <w:rsid w:val="00D630E1"/>
    <w:rsid w:val="00D65754"/>
    <w:rsid w:val="00D7068C"/>
    <w:rsid w:val="00D77C45"/>
    <w:rsid w:val="00D849FC"/>
    <w:rsid w:val="00D85A22"/>
    <w:rsid w:val="00D860F7"/>
    <w:rsid w:val="00D935B5"/>
    <w:rsid w:val="00D97578"/>
    <w:rsid w:val="00DB6F5D"/>
    <w:rsid w:val="00DC316C"/>
    <w:rsid w:val="00DD0988"/>
    <w:rsid w:val="00DD281D"/>
    <w:rsid w:val="00DD2F6A"/>
    <w:rsid w:val="00DD3F52"/>
    <w:rsid w:val="00DE27A1"/>
    <w:rsid w:val="00DF515D"/>
    <w:rsid w:val="00DF5BB7"/>
    <w:rsid w:val="00E072FA"/>
    <w:rsid w:val="00E12CDC"/>
    <w:rsid w:val="00E20E51"/>
    <w:rsid w:val="00E257EF"/>
    <w:rsid w:val="00E27301"/>
    <w:rsid w:val="00E359B6"/>
    <w:rsid w:val="00E437FE"/>
    <w:rsid w:val="00E50EF7"/>
    <w:rsid w:val="00E512CA"/>
    <w:rsid w:val="00E5139B"/>
    <w:rsid w:val="00E616FC"/>
    <w:rsid w:val="00E751A6"/>
    <w:rsid w:val="00E85BEB"/>
    <w:rsid w:val="00E90613"/>
    <w:rsid w:val="00E94B41"/>
    <w:rsid w:val="00EA001D"/>
    <w:rsid w:val="00EC4E5A"/>
    <w:rsid w:val="00EC5284"/>
    <w:rsid w:val="00ED1287"/>
    <w:rsid w:val="00ED6846"/>
    <w:rsid w:val="00ED7E9D"/>
    <w:rsid w:val="00EE6388"/>
    <w:rsid w:val="00EF2560"/>
    <w:rsid w:val="00EF5549"/>
    <w:rsid w:val="00EF5B34"/>
    <w:rsid w:val="00F02532"/>
    <w:rsid w:val="00F031B6"/>
    <w:rsid w:val="00F119AA"/>
    <w:rsid w:val="00F12D57"/>
    <w:rsid w:val="00F20D75"/>
    <w:rsid w:val="00F27595"/>
    <w:rsid w:val="00F3034B"/>
    <w:rsid w:val="00F41F53"/>
    <w:rsid w:val="00F44E6C"/>
    <w:rsid w:val="00F457CA"/>
    <w:rsid w:val="00F518EB"/>
    <w:rsid w:val="00F600BD"/>
    <w:rsid w:val="00F61D20"/>
    <w:rsid w:val="00F66BC8"/>
    <w:rsid w:val="00F70262"/>
    <w:rsid w:val="00F71636"/>
    <w:rsid w:val="00F841A9"/>
    <w:rsid w:val="00F843E8"/>
    <w:rsid w:val="00F90536"/>
    <w:rsid w:val="00F95E68"/>
    <w:rsid w:val="00FA28A9"/>
    <w:rsid w:val="00FB0164"/>
    <w:rsid w:val="00FC0029"/>
    <w:rsid w:val="00FC06D7"/>
    <w:rsid w:val="00FC1CEA"/>
    <w:rsid w:val="00FC588C"/>
    <w:rsid w:val="00FC5D33"/>
    <w:rsid w:val="00FC6A40"/>
    <w:rsid w:val="00FD4E07"/>
    <w:rsid w:val="00FE31FD"/>
    <w:rsid w:val="00FF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A54C46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DC31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444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4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59A8B3814E4FFAA5C910B897D1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25224-C0D0-4E3B-94B6-93E44E173FA8}"/>
      </w:docPartPr>
      <w:docPartBody>
        <w:p w:rsidR="007E6507" w:rsidRDefault="0054265B">
          <w:pPr>
            <w:pStyle w:val="DE59A8B3814E4FFAA5C910B897D1D80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DA78E8A48E5451AACA1416C88E20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BFCA5-2547-4C79-97B1-4CCFE0A8FE02}"/>
      </w:docPartPr>
      <w:docPartBody>
        <w:p w:rsidR="00F172C1" w:rsidRDefault="00F172C1" w:rsidP="00F172C1">
          <w:pPr>
            <w:pStyle w:val="ADA78E8A48E5451AACA1416C88E2046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A86E11F1104461990596BDBBB520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43B10-51D8-49A4-AAB1-6C7EA65C28BD}"/>
      </w:docPartPr>
      <w:docPartBody>
        <w:p w:rsidR="00F172C1" w:rsidRDefault="00F172C1" w:rsidP="00F172C1">
          <w:pPr>
            <w:pStyle w:val="CA86E11F1104461990596BDBBB520A1F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07F84F52271418BB11560F7CBED2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CCE84-CD6D-44E3-BC62-039FACBF49BD}"/>
      </w:docPartPr>
      <w:docPartBody>
        <w:p w:rsidR="00F172C1" w:rsidRDefault="00F172C1" w:rsidP="00F172C1">
          <w:pPr>
            <w:pStyle w:val="207F84F52271418BB11560F7CBED2D29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A021849C2354016AE4D59B284B5B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988FF-9B57-46D6-97F5-AF6FD65D625E}"/>
      </w:docPartPr>
      <w:docPartBody>
        <w:p w:rsidR="00F172C1" w:rsidRDefault="00F172C1" w:rsidP="00F172C1">
          <w:pPr>
            <w:pStyle w:val="3A021849C2354016AE4D59B284B5B5F5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1664A"/>
    <w:rsid w:val="00025EDE"/>
    <w:rsid w:val="00027C6F"/>
    <w:rsid w:val="000E3B70"/>
    <w:rsid w:val="00117508"/>
    <w:rsid w:val="00130F2E"/>
    <w:rsid w:val="00144B4F"/>
    <w:rsid w:val="00164A1F"/>
    <w:rsid w:val="001F77D8"/>
    <w:rsid w:val="002067E4"/>
    <w:rsid w:val="002747F4"/>
    <w:rsid w:val="002967E4"/>
    <w:rsid w:val="002A33CA"/>
    <w:rsid w:val="002F495C"/>
    <w:rsid w:val="00360D47"/>
    <w:rsid w:val="00374B5E"/>
    <w:rsid w:val="003C3AA5"/>
    <w:rsid w:val="003F2C04"/>
    <w:rsid w:val="003F57D7"/>
    <w:rsid w:val="004038D0"/>
    <w:rsid w:val="00483A61"/>
    <w:rsid w:val="00490815"/>
    <w:rsid w:val="004C7076"/>
    <w:rsid w:val="005047FA"/>
    <w:rsid w:val="005141E4"/>
    <w:rsid w:val="0054265B"/>
    <w:rsid w:val="00576EF7"/>
    <w:rsid w:val="00584AE9"/>
    <w:rsid w:val="005B2365"/>
    <w:rsid w:val="005B26B6"/>
    <w:rsid w:val="00645F1F"/>
    <w:rsid w:val="00650F08"/>
    <w:rsid w:val="00685BB2"/>
    <w:rsid w:val="00694F80"/>
    <w:rsid w:val="006B7085"/>
    <w:rsid w:val="006C7656"/>
    <w:rsid w:val="006E614F"/>
    <w:rsid w:val="0071570B"/>
    <w:rsid w:val="007641F8"/>
    <w:rsid w:val="007823FB"/>
    <w:rsid w:val="0078266A"/>
    <w:rsid w:val="007B0816"/>
    <w:rsid w:val="007C6EAA"/>
    <w:rsid w:val="007E6507"/>
    <w:rsid w:val="007F2295"/>
    <w:rsid w:val="0081291C"/>
    <w:rsid w:val="0082726D"/>
    <w:rsid w:val="008513F1"/>
    <w:rsid w:val="0085297C"/>
    <w:rsid w:val="00866AD1"/>
    <w:rsid w:val="008A49A8"/>
    <w:rsid w:val="008E1668"/>
    <w:rsid w:val="00956AD0"/>
    <w:rsid w:val="009675EB"/>
    <w:rsid w:val="00985A16"/>
    <w:rsid w:val="009A07F8"/>
    <w:rsid w:val="009E4E8C"/>
    <w:rsid w:val="00A421B1"/>
    <w:rsid w:val="00A655EA"/>
    <w:rsid w:val="00A7039B"/>
    <w:rsid w:val="00AB33ED"/>
    <w:rsid w:val="00BB3ED6"/>
    <w:rsid w:val="00BC75A7"/>
    <w:rsid w:val="00BE7125"/>
    <w:rsid w:val="00BF27F4"/>
    <w:rsid w:val="00C10E9A"/>
    <w:rsid w:val="00C27878"/>
    <w:rsid w:val="00C34F9E"/>
    <w:rsid w:val="00CA0D73"/>
    <w:rsid w:val="00CB0E16"/>
    <w:rsid w:val="00CB2707"/>
    <w:rsid w:val="00CC72E4"/>
    <w:rsid w:val="00D60CE2"/>
    <w:rsid w:val="00DD3F52"/>
    <w:rsid w:val="00E02CCF"/>
    <w:rsid w:val="00E1617C"/>
    <w:rsid w:val="00E20E51"/>
    <w:rsid w:val="00E3447F"/>
    <w:rsid w:val="00E73676"/>
    <w:rsid w:val="00ED6846"/>
    <w:rsid w:val="00ED7E9D"/>
    <w:rsid w:val="00EF5B34"/>
    <w:rsid w:val="00F172C1"/>
    <w:rsid w:val="00F27F24"/>
    <w:rsid w:val="00F41853"/>
    <w:rsid w:val="00FC448A"/>
    <w:rsid w:val="00FC588C"/>
    <w:rsid w:val="00FC5D34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172C1"/>
    <w:rPr>
      <w:color w:val="808080"/>
    </w:rPr>
  </w:style>
  <w:style w:type="paragraph" w:customStyle="1" w:styleId="DE59A8B3814E4FFAA5C910B897D1D806">
    <w:name w:val="DE59A8B3814E4FFAA5C910B897D1D806"/>
  </w:style>
  <w:style w:type="paragraph" w:customStyle="1" w:styleId="ADA78E8A48E5451AACA1416C88E2046B">
    <w:name w:val="ADA78E8A48E5451AACA1416C88E2046B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CA86E11F1104461990596BDBBB520A1F">
    <w:name w:val="CA86E11F1104461990596BDBBB520A1F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207F84F52271418BB11560F7CBED2D29">
    <w:name w:val="207F84F52271418BB11560F7CBED2D29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3A021849C2354016AE4D59B284B5B5F5">
    <w:name w:val="3A021849C2354016AE4D59B284B5B5F5"/>
    <w:rsid w:val="00F172C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DF57-E8CB-48CD-A5E4-7F1A3D37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94</TotalTime>
  <Pages>4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"Catalan Ivan - CL" &lt;icatalan@andesmotor.cl&gt;</dc:creator>
  <cp:keywords/>
  <dc:description/>
  <cp:lastModifiedBy>DIEGO VEJAR REYES</cp:lastModifiedBy>
  <cp:revision>52</cp:revision>
  <cp:lastPrinted>2025-12-26T20:18:00Z</cp:lastPrinted>
  <dcterms:created xsi:type="dcterms:W3CDTF">2025-11-04T18:31:00Z</dcterms:created>
  <dcterms:modified xsi:type="dcterms:W3CDTF">2026-04-04T00:31:00Z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2026-04-03T23:07:45Z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7599bd6a-0af4-47f3-9ceb-c09aebfd7809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