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17ADE" w14:textId="78F886A5" w:rsidR="00147073" w:rsidRPr="00323149" w:rsidRDefault="00D045C7" w:rsidP="005A023F">
      <w:pPr>
        <w:spacing w:after="0"/>
        <w:ind w:left="708" w:hanging="708"/>
        <w:jc w:val="right"/>
      </w:pPr>
      <w:r w:rsidRPr="00323149">
        <w:t xml:space="preserve"> </w:t>
      </w:r>
      <w:proofErr w:type="gramStart"/>
      <w:r w:rsidR="00760992" w:rsidRPr="00760992">
        <w:t xml:space="preserve">{{ </w:t>
      </w:r>
      <w:proofErr w:type="spellStart"/>
      <w:r w:rsidR="00760992" w:rsidRPr="00760992">
        <w:t>fecha</w:t>
      </w:r>
      <w:proofErr w:type="gramEnd"/>
      <w:r w:rsidR="00760992" w:rsidRPr="00760992">
        <w:t>_</w:t>
      </w:r>
      <w:proofErr w:type="gramStart"/>
      <w:r w:rsidR="00760992" w:rsidRPr="00760992">
        <w:t>larga</w:t>
      </w:r>
      <w:proofErr w:type="spellEnd"/>
      <w:r w:rsidR="00760992" w:rsidRPr="00760992">
        <w:t xml:space="preserve"> }</w:t>
      </w:r>
      <w:proofErr w:type="gramEnd"/>
      <w:r w:rsidR="00760992" w:rsidRPr="00760992">
        <w:t>}</w:t>
      </w:r>
    </w:p>
    <w:p w14:paraId="5AA3463A" w14:textId="108D24D4" w:rsidR="00147073" w:rsidRPr="00323149" w:rsidRDefault="00D045C7" w:rsidP="007C551B">
      <w:pPr>
        <w:spacing w:after="0"/>
        <w:jc w:val="right"/>
      </w:pPr>
      <w:r w:rsidRPr="00323149">
        <w:t>Cotización</w:t>
      </w:r>
      <w:r w:rsidR="00635340" w:rsidRPr="00323149">
        <w:t xml:space="preserve"> </w:t>
      </w:r>
      <w:proofErr w:type="spellStart"/>
      <w:r w:rsidR="00635340" w:rsidRPr="00323149">
        <w:t>n°</w:t>
      </w:r>
      <w:proofErr w:type="spellEnd"/>
      <w:r w:rsidR="00635340" w:rsidRPr="00323149">
        <w:t xml:space="preserve"> </w:t>
      </w:r>
      <w:proofErr w:type="gramStart"/>
      <w:r w:rsidR="00760992" w:rsidRPr="00760992">
        <w:t xml:space="preserve">{{ </w:t>
      </w:r>
      <w:proofErr w:type="spellStart"/>
      <w:r w:rsidR="00760992" w:rsidRPr="00760992">
        <w:t>numero</w:t>
      </w:r>
      <w:proofErr w:type="gramEnd"/>
      <w:r w:rsidR="00760992" w:rsidRPr="00760992">
        <w:t>_</w:t>
      </w:r>
      <w:proofErr w:type="gramStart"/>
      <w:r w:rsidR="00760992" w:rsidRPr="00760992">
        <w:t>cotizacion</w:t>
      </w:r>
      <w:proofErr w:type="spellEnd"/>
      <w:r w:rsidR="00760992" w:rsidRPr="00760992">
        <w:t xml:space="preserve"> }</w:t>
      </w:r>
      <w:proofErr w:type="gramEnd"/>
      <w:r w:rsidR="00760992" w:rsidRPr="00760992">
        <w:t>}</w:t>
      </w:r>
    </w:p>
    <w:p w14:paraId="7D455E6A" w14:textId="5F7A8FF0" w:rsidR="00F41F53" w:rsidRPr="00323149" w:rsidRDefault="00F95E68" w:rsidP="00F95E68">
      <w:pPr>
        <w:jc w:val="center"/>
        <w:rPr>
          <w:b/>
          <w:bCs/>
          <w:sz w:val="24"/>
          <w:szCs w:val="24"/>
        </w:rPr>
      </w:pPr>
      <w:r w:rsidRPr="00323149">
        <w:rPr>
          <w:b/>
          <w:bCs/>
          <w:sz w:val="24"/>
          <w:szCs w:val="24"/>
        </w:rPr>
        <w:t>Propuesta FOTON U9</w:t>
      </w:r>
    </w:p>
    <w:p w14:paraId="44CA0606" w14:textId="219CD0D2" w:rsidR="00147073" w:rsidRPr="00323149" w:rsidRDefault="00147073" w:rsidP="00147073">
      <w:pPr>
        <w:spacing w:after="0"/>
        <w:jc w:val="both"/>
      </w:pPr>
      <w:r w:rsidRPr="00323149">
        <w:t>Señor</w:t>
      </w:r>
      <w:r w:rsidR="00BC2486" w:rsidRPr="00323149">
        <w:t>(a)</w:t>
      </w:r>
      <w:r w:rsidRPr="00323149">
        <w:t>,</w:t>
      </w:r>
      <w:r w:rsidR="00784C63" w:rsidRPr="00323149">
        <w:t xml:space="preserve"> </w:t>
      </w:r>
    </w:p>
    <w:p w14:paraId="077E3AC8" w14:textId="77777777" w:rsidR="008D4EDE" w:rsidRDefault="008D4EDE" w:rsidP="00147073">
      <w:pPr>
        <w:spacing w:after="0"/>
        <w:jc w:val="both"/>
      </w:pPr>
      <w:proofErr w:type="gramStart"/>
      <w:r w:rsidRPr="008D4EDE">
        <w:t>{{ cliente</w:t>
      </w:r>
      <w:proofErr w:type="gramEnd"/>
      <w:r w:rsidRPr="008D4EDE">
        <w:t xml:space="preserve"> }}</w:t>
      </w:r>
    </w:p>
    <w:p w14:paraId="5DAF9BA0" w14:textId="296AF679" w:rsidR="004E41D5" w:rsidRPr="00323149" w:rsidRDefault="004E41D5" w:rsidP="00147073">
      <w:pPr>
        <w:spacing w:after="0"/>
        <w:jc w:val="both"/>
        <w:rPr>
          <w:u w:val="single"/>
        </w:rPr>
      </w:pPr>
      <w:r w:rsidRPr="00323149">
        <w:rPr>
          <w:u w:val="single"/>
        </w:rPr>
        <w:t>PTE.</w:t>
      </w:r>
    </w:p>
    <w:p w14:paraId="7DF17D7E" w14:textId="77777777" w:rsidR="00147073" w:rsidRPr="00323149" w:rsidRDefault="00147073" w:rsidP="00147073">
      <w:pPr>
        <w:spacing w:after="0"/>
        <w:jc w:val="both"/>
        <w:rPr>
          <w:u w:val="single"/>
        </w:rPr>
      </w:pPr>
    </w:p>
    <w:p w14:paraId="153A6C08" w14:textId="3F97CF27" w:rsidR="00C37109" w:rsidRPr="00323149" w:rsidRDefault="00147073" w:rsidP="00147073">
      <w:pPr>
        <w:spacing w:after="0"/>
        <w:jc w:val="both"/>
      </w:pPr>
      <w:r w:rsidRPr="00323149">
        <w:t>De nuestra consideración:</w:t>
      </w:r>
    </w:p>
    <w:p w14:paraId="678B94EE" w14:textId="77777777" w:rsidR="00147073" w:rsidRPr="00323149" w:rsidRDefault="00147073" w:rsidP="00147073">
      <w:pPr>
        <w:spacing w:after="0"/>
        <w:jc w:val="both"/>
      </w:pPr>
      <w:r w:rsidRPr="00323149">
        <w:t>Junto con saludarlo, nos es grato cotizar a Ud. lo siguiente:</w:t>
      </w:r>
    </w:p>
    <w:p w14:paraId="70DD6778" w14:textId="77777777" w:rsidR="00147073" w:rsidRPr="00323149" w:rsidRDefault="00147073" w:rsidP="00147073">
      <w:pPr>
        <w:spacing w:after="0"/>
        <w:jc w:val="both"/>
      </w:pPr>
    </w:p>
    <w:p w14:paraId="76D23CFE" w14:textId="5767FB32" w:rsidR="00341B62" w:rsidRDefault="00147073" w:rsidP="00341B62">
      <w:pPr>
        <w:pStyle w:val="Prrafodelista"/>
        <w:numPr>
          <w:ilvl w:val="0"/>
          <w:numId w:val="1"/>
        </w:numPr>
        <w:spacing w:after="0"/>
        <w:jc w:val="both"/>
      </w:pPr>
      <w:r w:rsidRPr="00323149">
        <w:t xml:space="preserve">DESCRIPCIÓN: </w:t>
      </w:r>
      <w:proofErr w:type="gramStart"/>
      <w:r w:rsidR="008D4EDE" w:rsidRPr="008D4EDE">
        <w:t>{{</w:t>
      </w:r>
      <w:r w:rsidR="00F720A4">
        <w:t xml:space="preserve"> </w:t>
      </w:r>
      <w:proofErr w:type="spellStart"/>
      <w:r w:rsidR="008D4EDE" w:rsidRPr="008D4EDE">
        <w:t>cantidad</w:t>
      </w:r>
      <w:proofErr w:type="gramEnd"/>
      <w:r w:rsidR="008D4EDE" w:rsidRPr="008D4EDE">
        <w:t>_</w:t>
      </w:r>
      <w:proofErr w:type="gramStart"/>
      <w:r w:rsidR="008D4EDE" w:rsidRPr="008D4EDE">
        <w:t>unidades</w:t>
      </w:r>
      <w:proofErr w:type="spellEnd"/>
      <w:r w:rsidR="00F720A4">
        <w:t xml:space="preserve"> </w:t>
      </w:r>
      <w:r w:rsidR="008D4EDE" w:rsidRPr="008D4EDE">
        <w:t>}</w:t>
      </w:r>
      <w:proofErr w:type="gramEnd"/>
      <w:r w:rsidR="008D4EDE" w:rsidRPr="008D4EDE">
        <w:t>}</w:t>
      </w:r>
      <w:r w:rsidR="00954141" w:rsidRPr="00323149">
        <w:t xml:space="preserve"> </w:t>
      </w:r>
      <w:r w:rsidRPr="00323149">
        <w:t>Bus</w:t>
      </w:r>
      <w:r w:rsidR="00D76305" w:rsidRPr="00323149">
        <w:t>es</w:t>
      </w:r>
      <w:r w:rsidRPr="00323149">
        <w:t xml:space="preserve"> </w:t>
      </w:r>
      <w:r w:rsidR="00993A31" w:rsidRPr="00323149">
        <w:t>Eléctric</w:t>
      </w:r>
      <w:r w:rsidR="00912A60" w:rsidRPr="00323149">
        <w:t>o</w:t>
      </w:r>
      <w:r w:rsidR="00D76305" w:rsidRPr="00323149">
        <w:t>s</w:t>
      </w:r>
      <w:r w:rsidRPr="00323149">
        <w:t xml:space="preserve">, </w:t>
      </w:r>
      <w:r w:rsidR="00341B62" w:rsidRPr="00323149">
        <w:t xml:space="preserve">Marca FOTON, </w:t>
      </w:r>
      <w:r w:rsidRPr="00323149">
        <w:t xml:space="preserve">Modelo </w:t>
      </w:r>
      <w:sdt>
        <w:sdtPr>
          <w:id w:val="-1046368067"/>
          <w:placeholder>
            <w:docPart w:val="DE59A8B3814E4FFAA5C910B897D1D806"/>
          </w:placeholder>
        </w:sdtPr>
        <w:sdtContent>
          <w:r w:rsidR="009A57C5" w:rsidRPr="00323149">
            <w:t>U9</w:t>
          </w:r>
          <w:r w:rsidR="00E257EF" w:rsidRPr="00323149">
            <w:t xml:space="preserve"> </w:t>
          </w:r>
        </w:sdtContent>
      </w:sdt>
      <w:r w:rsidR="00341B62" w:rsidRPr="00323149">
        <w:t xml:space="preserve">de </w:t>
      </w:r>
      <w:r w:rsidRPr="00323149">
        <w:t xml:space="preserve">carrocería </w:t>
      </w:r>
      <w:r w:rsidR="00993A31" w:rsidRPr="00323149">
        <w:t xml:space="preserve">monocasco </w:t>
      </w:r>
      <w:r w:rsidR="00341B62" w:rsidRPr="00323149">
        <w:t>Urbano</w:t>
      </w:r>
      <w:r w:rsidR="000D5594" w:rsidRPr="00323149">
        <w:t xml:space="preserve"> estándar RED</w:t>
      </w:r>
      <w:r w:rsidR="006604BF" w:rsidRPr="00323149">
        <w:t>, año 202</w:t>
      </w:r>
      <w:r w:rsidR="00AF2681" w:rsidRPr="00323149">
        <w:t>6</w:t>
      </w:r>
      <w:r w:rsidR="006604BF" w:rsidRPr="00323149">
        <w:t>.</w:t>
      </w:r>
    </w:p>
    <w:p w14:paraId="254F0F4C" w14:textId="77777777" w:rsidR="00302413" w:rsidRPr="00323149" w:rsidRDefault="00302413" w:rsidP="00302413">
      <w:pPr>
        <w:pStyle w:val="Prrafodelista"/>
        <w:spacing w:after="0"/>
        <w:jc w:val="both"/>
      </w:pPr>
    </w:p>
    <w:p w14:paraId="7A7AE145" w14:textId="77777777" w:rsidR="00993A31" w:rsidRPr="00323149" w:rsidRDefault="00A111E6" w:rsidP="00993A31">
      <w:pPr>
        <w:pStyle w:val="Prrafodelista"/>
        <w:numPr>
          <w:ilvl w:val="1"/>
          <w:numId w:val="2"/>
        </w:numPr>
        <w:spacing w:after="0"/>
        <w:jc w:val="both"/>
      </w:pPr>
      <w:r w:rsidRPr="00323149">
        <w:t xml:space="preserve"> </w:t>
      </w:r>
      <w:r w:rsidR="00993A31" w:rsidRPr="00323149">
        <w:t>Características Generales del Bus</w:t>
      </w:r>
    </w:p>
    <w:p w14:paraId="5720FDCA" w14:textId="77777777" w:rsidR="00993A31" w:rsidRPr="00323149" w:rsidRDefault="00993A31" w:rsidP="00993A31">
      <w:pPr>
        <w:pStyle w:val="Prrafodelista"/>
        <w:spacing w:after="0"/>
        <w:ind w:left="1800"/>
        <w:jc w:val="both"/>
      </w:pPr>
    </w:p>
    <w:tbl>
      <w:tblPr>
        <w:tblStyle w:val="Tablaconcuadrcula6concolores-nfasis1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A111E6" w:rsidRPr="00323149" w14:paraId="635FF602" w14:textId="77777777" w:rsidTr="00A111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27B5139D" w14:textId="77777777" w:rsidR="00A111E6" w:rsidRPr="00323149" w:rsidRDefault="00A111E6" w:rsidP="00993A31">
            <w:pPr>
              <w:pStyle w:val="Prrafodelista"/>
              <w:ind w:left="0"/>
              <w:jc w:val="both"/>
            </w:pPr>
            <w:r w:rsidRPr="00323149">
              <w:t>ITEM</w:t>
            </w:r>
          </w:p>
        </w:tc>
        <w:tc>
          <w:tcPr>
            <w:tcW w:w="4414" w:type="dxa"/>
          </w:tcPr>
          <w:p w14:paraId="68BE30B8" w14:textId="77777777" w:rsidR="00A111E6" w:rsidRPr="00323149" w:rsidRDefault="00A111E6" w:rsidP="00993A31">
            <w:pPr>
              <w:pStyle w:val="Prrafodelista"/>
              <w:ind w:left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23149">
              <w:t>CARACTERÍSTICA</w:t>
            </w:r>
          </w:p>
        </w:tc>
      </w:tr>
      <w:tr w:rsidR="00A111E6" w:rsidRPr="00323149" w14:paraId="1E7427A1" w14:textId="77777777" w:rsidTr="00A111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736D8B88" w14:textId="77777777" w:rsidR="00A111E6" w:rsidRPr="00323149" w:rsidRDefault="005B6578" w:rsidP="00993A31">
            <w:pPr>
              <w:pStyle w:val="Prrafodelista"/>
              <w:ind w:left="0"/>
              <w:jc w:val="both"/>
            </w:pPr>
            <w:r w:rsidRPr="00323149">
              <w:t>Asientos</w:t>
            </w:r>
          </w:p>
        </w:tc>
        <w:tc>
          <w:tcPr>
            <w:tcW w:w="4414" w:type="dxa"/>
          </w:tcPr>
          <w:p w14:paraId="4C8ED452" w14:textId="04603E78" w:rsidR="00A111E6" w:rsidRPr="00323149" w:rsidRDefault="00000000" w:rsidP="005B6578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sdt>
              <w:sdtPr>
                <w:id w:val="2123415200"/>
                <w:placeholder>
                  <w:docPart w:val="84DBDA46AA55499DAC7A733C3CE773FB"/>
                </w:placeholder>
              </w:sdtPr>
              <w:sdtContent>
                <w:r w:rsidR="000D5594" w:rsidRPr="00323149">
                  <w:t>2</w:t>
                </w:r>
                <w:r w:rsidR="00C95674">
                  <w:t>7</w:t>
                </w:r>
                <w:r w:rsidR="00341B62" w:rsidRPr="00323149">
                  <w:t xml:space="preserve"> </w:t>
                </w:r>
              </w:sdtContent>
            </w:sdt>
            <w:r w:rsidR="000D5594" w:rsidRPr="00323149">
              <w:t>Asientos</w:t>
            </w:r>
            <w:r w:rsidR="00294E7C" w:rsidRPr="00323149">
              <w:t xml:space="preserve"> </w:t>
            </w:r>
            <w:r w:rsidR="00E616FC" w:rsidRPr="00323149">
              <w:t>+</w:t>
            </w:r>
            <w:r w:rsidR="005F5A98" w:rsidRPr="00323149">
              <w:t xml:space="preserve"> 1 abatible +</w:t>
            </w:r>
            <w:r w:rsidR="00E616FC" w:rsidRPr="00323149">
              <w:t xml:space="preserve"> 1</w:t>
            </w:r>
            <w:r w:rsidR="000D5594" w:rsidRPr="00323149">
              <w:t xml:space="preserve"> Conductor</w:t>
            </w:r>
          </w:p>
        </w:tc>
      </w:tr>
      <w:tr w:rsidR="00A111E6" w:rsidRPr="00323149" w14:paraId="631AC9BE" w14:textId="77777777" w:rsidTr="00A111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69211D28" w14:textId="77777777" w:rsidR="00A111E6" w:rsidRPr="00323149" w:rsidRDefault="005B6578" w:rsidP="00993A31">
            <w:pPr>
              <w:pStyle w:val="Prrafodelista"/>
              <w:ind w:left="0"/>
              <w:jc w:val="both"/>
            </w:pPr>
            <w:r w:rsidRPr="00323149">
              <w:t>Capacidad Total</w:t>
            </w:r>
          </w:p>
        </w:tc>
        <w:tc>
          <w:tcPr>
            <w:tcW w:w="4414" w:type="dxa"/>
          </w:tcPr>
          <w:p w14:paraId="36688749" w14:textId="513403DD" w:rsidR="00A111E6" w:rsidRPr="00323149" w:rsidRDefault="00000000" w:rsidP="00027A0F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id w:val="-37351058"/>
                <w:placeholder>
                  <w:docPart w:val="84DBDA46AA55499DAC7A733C3CE773FB"/>
                </w:placeholder>
              </w:sdtPr>
              <w:sdtContent>
                <w:sdt>
                  <w:sdtPr>
                    <w:id w:val="2008394233"/>
                    <w:placeholder>
                      <w:docPart w:val="5DD74B9498CF4788AA7BE466703C761C"/>
                    </w:placeholder>
                  </w:sdtPr>
                  <w:sdtContent>
                    <w:r w:rsidR="00DC316C" w:rsidRPr="00323149">
                      <w:t>5</w:t>
                    </w:r>
                    <w:r w:rsidR="00B077DF">
                      <w:t>5</w:t>
                    </w:r>
                    <w:r w:rsidR="00DC316C" w:rsidRPr="00323149">
                      <w:t xml:space="preserve"> </w:t>
                    </w:r>
                  </w:sdtContent>
                </w:sdt>
                <w:r w:rsidR="005B6578" w:rsidRPr="00323149">
                  <w:t>pasajeros</w:t>
                </w:r>
                <w:r w:rsidR="00C14666" w:rsidRPr="00323149">
                  <w:t xml:space="preserve"> </w:t>
                </w:r>
              </w:sdtContent>
            </w:sdt>
          </w:p>
        </w:tc>
      </w:tr>
      <w:tr w:rsidR="00A111E6" w:rsidRPr="00323149" w14:paraId="6802B6F7" w14:textId="77777777" w:rsidTr="00A111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15BA7024" w14:textId="3723E533" w:rsidR="00A111E6" w:rsidRPr="00323149" w:rsidRDefault="00A111E6" w:rsidP="00993A31">
            <w:pPr>
              <w:pStyle w:val="Prrafodelista"/>
              <w:ind w:left="0"/>
              <w:jc w:val="both"/>
            </w:pPr>
            <w:r w:rsidRPr="00323149">
              <w:t>Dimensiones (mm)</w:t>
            </w:r>
          </w:p>
        </w:tc>
        <w:tc>
          <w:tcPr>
            <w:tcW w:w="4414" w:type="dxa"/>
          </w:tcPr>
          <w:p w14:paraId="2C6CE10F" w14:textId="6F67B43E" w:rsidR="00A111E6" w:rsidRPr="00323149" w:rsidRDefault="00E616FC" w:rsidP="00993A31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23149">
              <w:t>8900</w:t>
            </w:r>
            <w:r w:rsidR="000D5594" w:rsidRPr="00323149">
              <w:rPr>
                <w:rFonts w:hint="eastAsia"/>
              </w:rPr>
              <w:t>*2</w:t>
            </w:r>
            <w:r w:rsidR="00C95674">
              <w:t>4</w:t>
            </w:r>
            <w:r w:rsidR="000D5594" w:rsidRPr="00323149">
              <w:rPr>
                <w:rFonts w:hint="eastAsia"/>
              </w:rPr>
              <w:t>50*3</w:t>
            </w:r>
            <w:r w:rsidR="00C95674">
              <w:t>160</w:t>
            </w:r>
          </w:p>
        </w:tc>
      </w:tr>
      <w:tr w:rsidR="00A111E6" w:rsidRPr="00323149" w14:paraId="4A08464A" w14:textId="77777777" w:rsidTr="00A111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4B321C9D" w14:textId="77777777" w:rsidR="00A111E6" w:rsidRPr="00323149" w:rsidRDefault="00A111E6" w:rsidP="00993A31">
            <w:pPr>
              <w:pStyle w:val="Prrafodelista"/>
              <w:ind w:left="0"/>
              <w:jc w:val="both"/>
            </w:pPr>
            <w:r w:rsidRPr="00323149">
              <w:t>Material Carrocería</w:t>
            </w:r>
          </w:p>
        </w:tc>
        <w:tc>
          <w:tcPr>
            <w:tcW w:w="4414" w:type="dxa"/>
          </w:tcPr>
          <w:p w14:paraId="5C8088AD" w14:textId="77777777" w:rsidR="00A111E6" w:rsidRPr="00323149" w:rsidRDefault="005B6578" w:rsidP="00993A31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3149">
              <w:t>Acero</w:t>
            </w:r>
          </w:p>
        </w:tc>
      </w:tr>
      <w:tr w:rsidR="00A111E6" w:rsidRPr="00323149" w14:paraId="76C654E8" w14:textId="77777777" w:rsidTr="00A111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3A7D5EDF" w14:textId="77777777" w:rsidR="00A111E6" w:rsidRPr="00323149" w:rsidRDefault="00A111E6" w:rsidP="00993A31">
            <w:pPr>
              <w:pStyle w:val="Prrafodelista"/>
              <w:ind w:left="0"/>
              <w:jc w:val="both"/>
            </w:pPr>
            <w:r w:rsidRPr="00323149">
              <w:t>Peso Bruto Vehicular</w:t>
            </w:r>
          </w:p>
        </w:tc>
        <w:tc>
          <w:tcPr>
            <w:tcW w:w="4414" w:type="dxa"/>
          </w:tcPr>
          <w:p w14:paraId="76AD709E" w14:textId="314C5E18" w:rsidR="00A111E6" w:rsidRPr="00323149" w:rsidRDefault="005B6578" w:rsidP="005B6578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23149">
              <w:t>1</w:t>
            </w:r>
            <w:r w:rsidR="000C174A" w:rsidRPr="00323149">
              <w:t>4</w:t>
            </w:r>
            <w:r w:rsidR="00B52BF6" w:rsidRPr="00323149">
              <w:t>.</w:t>
            </w:r>
            <w:r w:rsidR="00775995" w:rsidRPr="00323149">
              <w:t>0</w:t>
            </w:r>
            <w:r w:rsidR="00B52BF6" w:rsidRPr="00323149">
              <w:t>00</w:t>
            </w:r>
            <w:r w:rsidR="00341B62" w:rsidRPr="00323149">
              <w:t xml:space="preserve"> kg</w:t>
            </w:r>
          </w:p>
        </w:tc>
      </w:tr>
      <w:tr w:rsidR="00A111E6" w:rsidRPr="00323149" w14:paraId="6ED051D9" w14:textId="77777777" w:rsidTr="00A111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31B43DB2" w14:textId="77777777" w:rsidR="00A111E6" w:rsidRPr="00323149" w:rsidRDefault="00A111E6" w:rsidP="00993A31">
            <w:pPr>
              <w:pStyle w:val="Prrafodelista"/>
              <w:ind w:left="0"/>
              <w:jc w:val="both"/>
            </w:pPr>
            <w:r w:rsidRPr="00323149">
              <w:t>Peso Neto</w:t>
            </w:r>
          </w:p>
        </w:tc>
        <w:tc>
          <w:tcPr>
            <w:tcW w:w="4414" w:type="dxa"/>
          </w:tcPr>
          <w:p w14:paraId="6AAFA16A" w14:textId="6B8ED5E7" w:rsidR="00A111E6" w:rsidRPr="00323149" w:rsidRDefault="00B52BF6" w:rsidP="005B6578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3149">
              <w:t>9.</w:t>
            </w:r>
            <w:r w:rsidR="004E66A0" w:rsidRPr="00323149">
              <w:t>6</w:t>
            </w:r>
            <w:r w:rsidRPr="00323149">
              <w:t xml:space="preserve">00 </w:t>
            </w:r>
            <w:r w:rsidR="00341B62" w:rsidRPr="00323149">
              <w:t>kg</w:t>
            </w:r>
          </w:p>
        </w:tc>
      </w:tr>
      <w:tr w:rsidR="00A111E6" w:rsidRPr="00323149" w14:paraId="53E43483" w14:textId="77777777" w:rsidTr="00A111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48E0D2B7" w14:textId="77777777" w:rsidR="00A111E6" w:rsidRPr="00323149" w:rsidRDefault="00A111E6" w:rsidP="00993A31">
            <w:pPr>
              <w:pStyle w:val="Prrafodelista"/>
              <w:ind w:left="0"/>
              <w:jc w:val="both"/>
            </w:pPr>
            <w:r w:rsidRPr="00323149">
              <w:t>Pendiente Máxima</w:t>
            </w:r>
          </w:p>
        </w:tc>
        <w:tc>
          <w:tcPr>
            <w:tcW w:w="4414" w:type="dxa"/>
          </w:tcPr>
          <w:p w14:paraId="74008B12" w14:textId="18275E5B" w:rsidR="00A111E6" w:rsidRPr="00323149" w:rsidRDefault="00946435" w:rsidP="00993A31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23149">
              <w:t>20%</w:t>
            </w:r>
          </w:p>
        </w:tc>
      </w:tr>
      <w:tr w:rsidR="00A111E6" w:rsidRPr="00323149" w14:paraId="49A93D49" w14:textId="77777777" w:rsidTr="00A111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74BF72E8" w14:textId="77777777" w:rsidR="00A111E6" w:rsidRPr="00323149" w:rsidRDefault="00A111E6" w:rsidP="00993A31">
            <w:pPr>
              <w:pStyle w:val="Prrafodelista"/>
              <w:ind w:left="0"/>
              <w:jc w:val="both"/>
            </w:pPr>
            <w:r w:rsidRPr="00323149">
              <w:t>Motor</w:t>
            </w:r>
          </w:p>
        </w:tc>
        <w:tc>
          <w:tcPr>
            <w:tcW w:w="4414" w:type="dxa"/>
          </w:tcPr>
          <w:p w14:paraId="22203BF7" w14:textId="459AC03C" w:rsidR="005B6578" w:rsidRPr="00323149" w:rsidRDefault="000D5594" w:rsidP="005B6578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3149">
              <w:t xml:space="preserve">FOTON </w:t>
            </w:r>
            <w:proofErr w:type="spellStart"/>
            <w:r w:rsidRPr="00323149">
              <w:t>by</w:t>
            </w:r>
            <w:proofErr w:type="spellEnd"/>
            <w:r w:rsidRPr="00323149">
              <w:t xml:space="preserve"> </w:t>
            </w:r>
            <w:proofErr w:type="spellStart"/>
            <w:r w:rsidR="00775995" w:rsidRPr="00323149">
              <w:rPr>
                <w:rFonts w:eastAsiaTheme="minorEastAsia"/>
                <w:sz w:val="21"/>
                <w:lang w:eastAsia="zh-CN"/>
              </w:rPr>
              <w:t>Prestolite</w:t>
            </w:r>
            <w:proofErr w:type="spellEnd"/>
            <w:r w:rsidR="00B52BF6" w:rsidRPr="00323149">
              <w:rPr>
                <w:rFonts w:eastAsiaTheme="minorEastAsia"/>
                <w:sz w:val="21"/>
                <w:lang w:eastAsia="zh-CN"/>
              </w:rPr>
              <w:t xml:space="preserve">  </w:t>
            </w:r>
            <w:r w:rsidR="00B52BF6" w:rsidRPr="00323149">
              <w:rPr>
                <w:rFonts w:eastAsiaTheme="minorEastAsia"/>
                <w:sz w:val="21"/>
                <w:highlight w:val="yellow"/>
                <w:lang w:eastAsia="zh-CN"/>
              </w:rPr>
              <w:t xml:space="preserve"> </w:t>
            </w:r>
          </w:p>
        </w:tc>
      </w:tr>
      <w:tr w:rsidR="00A111E6" w:rsidRPr="00323149" w14:paraId="5DD3E129" w14:textId="77777777" w:rsidTr="00A111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7CA0E917" w14:textId="77777777" w:rsidR="00A111E6" w:rsidRPr="00323149" w:rsidRDefault="00A111E6" w:rsidP="00993A31">
            <w:pPr>
              <w:pStyle w:val="Prrafodelista"/>
              <w:ind w:left="0"/>
              <w:jc w:val="both"/>
            </w:pPr>
            <w:r w:rsidRPr="00323149">
              <w:t>Torque Máximo</w:t>
            </w:r>
          </w:p>
        </w:tc>
        <w:tc>
          <w:tcPr>
            <w:tcW w:w="4414" w:type="dxa"/>
          </w:tcPr>
          <w:p w14:paraId="441B13D0" w14:textId="25EC6DAC" w:rsidR="00A111E6" w:rsidRPr="00323149" w:rsidRDefault="00B52BF6" w:rsidP="00993A31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23149">
              <w:t>2.</w:t>
            </w:r>
            <w:r w:rsidR="00775995" w:rsidRPr="00323149">
              <w:t>500</w:t>
            </w:r>
            <w:r w:rsidR="005B6578" w:rsidRPr="00323149">
              <w:t xml:space="preserve"> Nm</w:t>
            </w:r>
          </w:p>
        </w:tc>
      </w:tr>
      <w:tr w:rsidR="00A22B21" w:rsidRPr="00323149" w14:paraId="6A82363B" w14:textId="77777777" w:rsidTr="00A111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31AB30DA" w14:textId="27467CE4" w:rsidR="00A22B21" w:rsidRPr="00323149" w:rsidRDefault="00A22B21" w:rsidP="00993A31">
            <w:pPr>
              <w:pStyle w:val="Prrafodelista"/>
              <w:ind w:left="0"/>
              <w:jc w:val="both"/>
            </w:pPr>
            <w:r w:rsidRPr="00323149">
              <w:t>Dirección</w:t>
            </w:r>
          </w:p>
        </w:tc>
        <w:tc>
          <w:tcPr>
            <w:tcW w:w="4414" w:type="dxa"/>
          </w:tcPr>
          <w:p w14:paraId="0F7DDC89" w14:textId="3A49C685" w:rsidR="00A22B21" w:rsidRPr="00323149" w:rsidRDefault="00A22B21" w:rsidP="00993A31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3149">
              <w:t>Bosch</w:t>
            </w:r>
          </w:p>
        </w:tc>
      </w:tr>
      <w:tr w:rsidR="00A111E6" w:rsidRPr="00323149" w14:paraId="7A2F5332" w14:textId="77777777" w:rsidTr="00A111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2471D07E" w14:textId="77777777" w:rsidR="00A111E6" w:rsidRPr="00323149" w:rsidRDefault="00A111E6" w:rsidP="00993A31">
            <w:pPr>
              <w:pStyle w:val="Prrafodelista"/>
              <w:ind w:left="0"/>
              <w:jc w:val="both"/>
            </w:pPr>
            <w:r w:rsidRPr="00323149">
              <w:t>Eje</w:t>
            </w:r>
            <w:r w:rsidR="00341B62" w:rsidRPr="00323149">
              <w:t xml:space="preserve"> Delantero</w:t>
            </w:r>
          </w:p>
        </w:tc>
        <w:tc>
          <w:tcPr>
            <w:tcW w:w="4414" w:type="dxa"/>
          </w:tcPr>
          <w:p w14:paraId="3D582925" w14:textId="1F49C5CC" w:rsidR="00A111E6" w:rsidRPr="00323149" w:rsidRDefault="00AF2681" w:rsidP="00993A31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23149">
              <w:t>FANGSHENG</w:t>
            </w:r>
          </w:p>
        </w:tc>
      </w:tr>
      <w:tr w:rsidR="00341B62" w:rsidRPr="00323149" w14:paraId="4CF61701" w14:textId="77777777" w:rsidTr="00A54C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04978E71" w14:textId="77777777" w:rsidR="00341B62" w:rsidRPr="00323149" w:rsidRDefault="00341B62" w:rsidP="00341B62">
            <w:pPr>
              <w:pStyle w:val="Prrafodelista"/>
              <w:ind w:left="0"/>
              <w:jc w:val="both"/>
            </w:pPr>
            <w:r w:rsidRPr="00323149">
              <w:t>Eje Trasero</w:t>
            </w:r>
          </w:p>
        </w:tc>
        <w:tc>
          <w:tcPr>
            <w:tcW w:w="4414" w:type="dxa"/>
            <w:vAlign w:val="bottom"/>
          </w:tcPr>
          <w:p w14:paraId="45404078" w14:textId="0A40DE08" w:rsidR="00341B62" w:rsidRPr="00323149" w:rsidRDefault="00AF2681" w:rsidP="005952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3149">
              <w:t>FANGSHENG</w:t>
            </w:r>
          </w:p>
        </w:tc>
      </w:tr>
      <w:tr w:rsidR="00823E2E" w:rsidRPr="00323149" w14:paraId="3A3C18F9" w14:textId="77777777" w:rsidTr="00A54C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195B4B1C" w14:textId="725387EA" w:rsidR="00823E2E" w:rsidRPr="00323149" w:rsidRDefault="00823E2E" w:rsidP="00341B62">
            <w:pPr>
              <w:pStyle w:val="Prrafodelista"/>
              <w:ind w:left="0"/>
              <w:jc w:val="both"/>
            </w:pPr>
            <w:r w:rsidRPr="00323149">
              <w:t>Suspensión</w:t>
            </w:r>
          </w:p>
        </w:tc>
        <w:tc>
          <w:tcPr>
            <w:tcW w:w="4414" w:type="dxa"/>
            <w:vAlign w:val="bottom"/>
          </w:tcPr>
          <w:p w14:paraId="5E5D3EB9" w14:textId="060A2BC6" w:rsidR="00823E2E" w:rsidRPr="00323149" w:rsidRDefault="00B077DF" w:rsidP="005952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77DF">
              <w:t xml:space="preserve">Tipo Neumática con Sistema </w:t>
            </w:r>
            <w:proofErr w:type="spellStart"/>
            <w:r w:rsidRPr="00B077DF">
              <w:t>Kneeling</w:t>
            </w:r>
            <w:proofErr w:type="spellEnd"/>
          </w:p>
        </w:tc>
      </w:tr>
      <w:tr w:rsidR="00A22B21" w:rsidRPr="00323149" w14:paraId="59E6EAD6" w14:textId="77777777" w:rsidTr="00A54C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63E56D10" w14:textId="2D585FCE" w:rsidR="00A22B21" w:rsidRPr="00323149" w:rsidRDefault="00A22B21" w:rsidP="00341B62">
            <w:pPr>
              <w:pStyle w:val="Prrafodelista"/>
              <w:ind w:left="0"/>
              <w:jc w:val="both"/>
            </w:pPr>
            <w:r w:rsidRPr="00323149">
              <w:t>Frenos</w:t>
            </w:r>
          </w:p>
        </w:tc>
        <w:tc>
          <w:tcPr>
            <w:tcW w:w="4414" w:type="dxa"/>
            <w:vAlign w:val="bottom"/>
          </w:tcPr>
          <w:p w14:paraId="7395EE61" w14:textId="18968953" w:rsidR="00A22B21" w:rsidRPr="00323149" w:rsidRDefault="00A22B21" w:rsidP="00341B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3149">
              <w:t>Tipo Pastilla y Disco</w:t>
            </w:r>
          </w:p>
        </w:tc>
      </w:tr>
      <w:tr w:rsidR="00341B62" w:rsidRPr="00323149" w14:paraId="3B79F307" w14:textId="77777777" w:rsidTr="00A111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17DD7248" w14:textId="77777777" w:rsidR="00341B62" w:rsidRPr="00323149" w:rsidRDefault="00341B62" w:rsidP="00341B62">
            <w:pPr>
              <w:pStyle w:val="Prrafodelista"/>
              <w:ind w:left="0"/>
              <w:jc w:val="both"/>
            </w:pPr>
            <w:r w:rsidRPr="00323149">
              <w:t>ABS</w:t>
            </w:r>
          </w:p>
        </w:tc>
        <w:tc>
          <w:tcPr>
            <w:tcW w:w="4414" w:type="dxa"/>
          </w:tcPr>
          <w:p w14:paraId="257603BB" w14:textId="2291F7C6" w:rsidR="00341B62" w:rsidRPr="00323149" w:rsidRDefault="0059529B" w:rsidP="00341B62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23149">
              <w:t>ABS + EBS</w:t>
            </w:r>
          </w:p>
        </w:tc>
      </w:tr>
      <w:tr w:rsidR="00341B62" w:rsidRPr="00323149" w14:paraId="50A41354" w14:textId="77777777" w:rsidTr="00A111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506D2211" w14:textId="77777777" w:rsidR="00341B62" w:rsidRPr="00323149" w:rsidRDefault="00341B62" w:rsidP="00341B62">
            <w:pPr>
              <w:pStyle w:val="Prrafodelista"/>
              <w:ind w:left="0"/>
              <w:jc w:val="both"/>
            </w:pPr>
            <w:r w:rsidRPr="00323149">
              <w:t>Neumáticos</w:t>
            </w:r>
          </w:p>
        </w:tc>
        <w:tc>
          <w:tcPr>
            <w:tcW w:w="4414" w:type="dxa"/>
          </w:tcPr>
          <w:p w14:paraId="05C0CDCE" w14:textId="2D6F5E77" w:rsidR="00341B62" w:rsidRPr="00323149" w:rsidRDefault="00341B62" w:rsidP="00341B62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3149">
              <w:t>2</w:t>
            </w:r>
            <w:r w:rsidR="0059529B" w:rsidRPr="00323149">
              <w:t>6</w:t>
            </w:r>
            <w:r w:rsidRPr="00323149">
              <w:t>5/</w:t>
            </w:r>
            <w:r w:rsidR="000D5594" w:rsidRPr="00323149">
              <w:t>70</w:t>
            </w:r>
            <w:r w:rsidR="0059529B" w:rsidRPr="00323149">
              <w:t xml:space="preserve"> R19</w:t>
            </w:r>
            <w:r w:rsidRPr="00323149">
              <w:t>.5</w:t>
            </w:r>
            <w:r w:rsidR="0059529B" w:rsidRPr="00323149">
              <w:t xml:space="preserve"> </w:t>
            </w:r>
            <w:r w:rsidRPr="00323149">
              <w:t xml:space="preserve"> </w:t>
            </w:r>
          </w:p>
        </w:tc>
      </w:tr>
      <w:tr w:rsidR="004F3A43" w:rsidRPr="00323149" w14:paraId="060D79DD" w14:textId="77777777" w:rsidTr="000167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41865FE6" w14:textId="77777777" w:rsidR="004F3A43" w:rsidRPr="00323149" w:rsidRDefault="004F3A43" w:rsidP="004F3A43">
            <w:pPr>
              <w:pStyle w:val="Prrafodelista"/>
              <w:ind w:left="0"/>
              <w:jc w:val="both"/>
            </w:pPr>
            <w:r w:rsidRPr="00323149">
              <w:t>Aire Acondicionado</w:t>
            </w:r>
          </w:p>
        </w:tc>
        <w:tc>
          <w:tcPr>
            <w:tcW w:w="4414" w:type="dxa"/>
            <w:vAlign w:val="bottom"/>
          </w:tcPr>
          <w:p w14:paraId="5B19C0FC" w14:textId="008965F0" w:rsidR="004F3A43" w:rsidRPr="00323149" w:rsidRDefault="00AF2681" w:rsidP="0059529B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23149">
              <w:t>Marca SONGZ Capacidad de 30kw</w:t>
            </w:r>
          </w:p>
        </w:tc>
      </w:tr>
      <w:tr w:rsidR="004F3A43" w:rsidRPr="00323149" w14:paraId="67457395" w14:textId="77777777" w:rsidTr="000167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4E08BF7E" w14:textId="77777777" w:rsidR="004F3A43" w:rsidRPr="00323149" w:rsidRDefault="004F3A43" w:rsidP="004F3A43">
            <w:pPr>
              <w:pStyle w:val="Prrafodelista"/>
              <w:ind w:left="0"/>
              <w:jc w:val="both"/>
            </w:pPr>
            <w:r w:rsidRPr="00323149">
              <w:t>Área de minusválidos</w:t>
            </w:r>
          </w:p>
        </w:tc>
        <w:tc>
          <w:tcPr>
            <w:tcW w:w="4414" w:type="dxa"/>
            <w:vAlign w:val="bottom"/>
          </w:tcPr>
          <w:p w14:paraId="40A7250E" w14:textId="4822A394" w:rsidR="004F3A43" w:rsidRPr="00323149" w:rsidRDefault="00165181" w:rsidP="004F3A43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3149">
              <w:t xml:space="preserve">Por confirmar según </w:t>
            </w:r>
            <w:proofErr w:type="spellStart"/>
            <w:r w:rsidRPr="00323149">
              <w:t>layout</w:t>
            </w:r>
            <w:proofErr w:type="spellEnd"/>
            <w:r w:rsidRPr="00323149">
              <w:t xml:space="preserve"> con cliente</w:t>
            </w:r>
          </w:p>
        </w:tc>
      </w:tr>
      <w:tr w:rsidR="004F3A43" w:rsidRPr="00323149" w14:paraId="6B74DB26" w14:textId="77777777" w:rsidTr="00A111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70A4D20B" w14:textId="77777777" w:rsidR="004F3A43" w:rsidRPr="00323149" w:rsidRDefault="004F3A43" w:rsidP="004F3A43">
            <w:pPr>
              <w:pStyle w:val="Prrafodelista"/>
              <w:ind w:left="0"/>
              <w:jc w:val="both"/>
              <w:rPr>
                <w:b w:val="0"/>
                <w:bCs w:val="0"/>
              </w:rPr>
            </w:pPr>
            <w:r w:rsidRPr="00323149">
              <w:t>Puertos USB</w:t>
            </w:r>
          </w:p>
        </w:tc>
        <w:tc>
          <w:tcPr>
            <w:tcW w:w="4414" w:type="dxa"/>
          </w:tcPr>
          <w:p w14:paraId="7E1AF6A4" w14:textId="714E6ADA" w:rsidR="004F3A43" w:rsidRPr="00323149" w:rsidRDefault="0059529B" w:rsidP="004F3A43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23149">
              <w:t>14 puertos (1 Chofer + 13 pasajeros)</w:t>
            </w:r>
          </w:p>
        </w:tc>
      </w:tr>
      <w:tr w:rsidR="004F3A43" w:rsidRPr="00323149" w14:paraId="7E74E11B" w14:textId="77777777" w:rsidTr="00A111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7D083E75" w14:textId="77777777" w:rsidR="004F3A43" w:rsidRPr="00323149" w:rsidRDefault="004F3A43" w:rsidP="004F3A43">
            <w:pPr>
              <w:pStyle w:val="Prrafodelista"/>
              <w:ind w:left="0"/>
              <w:jc w:val="both"/>
            </w:pPr>
            <w:r w:rsidRPr="00323149">
              <w:t>Wifi</w:t>
            </w:r>
          </w:p>
        </w:tc>
        <w:tc>
          <w:tcPr>
            <w:tcW w:w="4414" w:type="dxa"/>
          </w:tcPr>
          <w:p w14:paraId="4050FFDF" w14:textId="6F824732" w:rsidR="004F3A43" w:rsidRPr="00323149" w:rsidRDefault="004F3A43" w:rsidP="00A54C46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3149">
              <w:t xml:space="preserve">Si, Equipado con </w:t>
            </w:r>
            <w:proofErr w:type="spellStart"/>
            <w:r w:rsidRPr="00323149">
              <w:t>Router</w:t>
            </w:r>
            <w:proofErr w:type="spellEnd"/>
            <w:r w:rsidR="00DF1793" w:rsidRPr="00323149">
              <w:t xml:space="preserve"> </w:t>
            </w:r>
          </w:p>
        </w:tc>
      </w:tr>
      <w:tr w:rsidR="00A52CD1" w:rsidRPr="00323149" w14:paraId="08E64CCB" w14:textId="77777777" w:rsidTr="00A111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17599903" w14:textId="2A235026" w:rsidR="00A52CD1" w:rsidRPr="00323149" w:rsidRDefault="00A52CD1" w:rsidP="00A52CD1">
            <w:pPr>
              <w:pStyle w:val="Prrafodelista"/>
              <w:ind w:left="0"/>
              <w:jc w:val="both"/>
            </w:pPr>
            <w:r w:rsidRPr="00323149">
              <w:t>Pantalla informativa</w:t>
            </w:r>
          </w:p>
        </w:tc>
        <w:tc>
          <w:tcPr>
            <w:tcW w:w="4414" w:type="dxa"/>
          </w:tcPr>
          <w:p w14:paraId="634FD68A" w14:textId="0449FAA7" w:rsidR="00A52CD1" w:rsidRPr="00323149" w:rsidRDefault="00615BDF" w:rsidP="00A52CD1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323149">
              <w:t>Si ,</w:t>
            </w:r>
            <w:proofErr w:type="gramEnd"/>
            <w:r w:rsidRPr="00323149">
              <w:t xml:space="preserve"> incorporada (próxima parada)</w:t>
            </w:r>
            <w:r w:rsidR="004E66A0" w:rsidRPr="00323149">
              <w:t xml:space="preserve"> Marca </w:t>
            </w:r>
            <w:proofErr w:type="spellStart"/>
            <w:r w:rsidR="004E66A0" w:rsidRPr="00323149">
              <w:t>Magnetich</w:t>
            </w:r>
            <w:proofErr w:type="spellEnd"/>
            <w:r w:rsidR="004E66A0" w:rsidRPr="00323149">
              <w:t xml:space="preserve"> North.</w:t>
            </w:r>
          </w:p>
        </w:tc>
      </w:tr>
      <w:tr w:rsidR="00A52CD1" w:rsidRPr="00323149" w14:paraId="4B71E09C" w14:textId="77777777" w:rsidTr="00A111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64ECB381" w14:textId="77777777" w:rsidR="00A52CD1" w:rsidRPr="00323149" w:rsidRDefault="00A52CD1" w:rsidP="00A52CD1">
            <w:pPr>
              <w:pStyle w:val="Prrafodelista"/>
              <w:ind w:left="0"/>
              <w:jc w:val="both"/>
            </w:pPr>
            <w:r w:rsidRPr="00323149">
              <w:t>Letreros Itinerarios</w:t>
            </w:r>
          </w:p>
        </w:tc>
        <w:tc>
          <w:tcPr>
            <w:tcW w:w="4414" w:type="dxa"/>
          </w:tcPr>
          <w:p w14:paraId="67AF4EE0" w14:textId="3188EE20" w:rsidR="00A52CD1" w:rsidRPr="00323149" w:rsidRDefault="004E66A0" w:rsidP="00A52CD1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3149">
              <w:t xml:space="preserve">Marca </w:t>
            </w:r>
            <w:proofErr w:type="spellStart"/>
            <w:r w:rsidRPr="00323149">
              <w:t>Magnetich</w:t>
            </w:r>
            <w:proofErr w:type="spellEnd"/>
            <w:r w:rsidRPr="00323149">
              <w:t xml:space="preserve"> North.</w:t>
            </w:r>
          </w:p>
        </w:tc>
      </w:tr>
      <w:tr w:rsidR="00A52CD1" w:rsidRPr="00323149" w14:paraId="075145CF" w14:textId="77777777" w:rsidTr="00A111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1336239E" w14:textId="1F16EEDD" w:rsidR="00A52CD1" w:rsidRPr="00323149" w:rsidRDefault="00A52CD1" w:rsidP="00A52CD1">
            <w:pPr>
              <w:pStyle w:val="Prrafodelista"/>
              <w:ind w:left="0"/>
              <w:jc w:val="both"/>
            </w:pPr>
            <w:r w:rsidRPr="00323149">
              <w:t>Cámaras</w:t>
            </w:r>
          </w:p>
        </w:tc>
        <w:tc>
          <w:tcPr>
            <w:tcW w:w="4414" w:type="dxa"/>
          </w:tcPr>
          <w:p w14:paraId="1F011361" w14:textId="085CE9CE" w:rsidR="00A52CD1" w:rsidRPr="00323149" w:rsidRDefault="00A52CD1" w:rsidP="00DF1793">
            <w:pPr>
              <w:pStyle w:val="TableParagraph"/>
              <w:spacing w:before="1" w:line="244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HAnsi" w:hAnsiTheme="minorHAnsi" w:cstheme="minorBidi"/>
                <w:lang w:val="es-CL" w:eastAsia="en-US" w:bidi="ar-SA"/>
              </w:rPr>
            </w:pPr>
            <w:r w:rsidRPr="00323149">
              <w:rPr>
                <w:rFonts w:asciiTheme="minorHAnsi" w:eastAsiaTheme="minorHAnsi" w:hAnsiTheme="minorHAnsi" w:cstheme="minorBidi"/>
                <w:lang w:val="es-CL" w:eastAsia="en-US" w:bidi="ar-SA"/>
              </w:rPr>
              <w:t xml:space="preserve">Marca </w:t>
            </w:r>
            <w:proofErr w:type="spellStart"/>
            <w:r w:rsidR="00DF1793" w:rsidRPr="00323149">
              <w:rPr>
                <w:rFonts w:asciiTheme="minorHAnsi" w:eastAsiaTheme="minorHAnsi" w:hAnsiTheme="minorHAnsi" w:cstheme="minorBidi"/>
                <w:lang w:val="es-CL" w:eastAsia="en-US" w:bidi="ar-SA"/>
              </w:rPr>
              <w:t>Magnetich</w:t>
            </w:r>
            <w:proofErr w:type="spellEnd"/>
            <w:r w:rsidR="00DF1793" w:rsidRPr="00323149">
              <w:rPr>
                <w:rFonts w:asciiTheme="minorHAnsi" w:eastAsiaTheme="minorHAnsi" w:hAnsiTheme="minorHAnsi" w:cstheme="minorBidi"/>
                <w:lang w:val="es-CL" w:eastAsia="en-US" w:bidi="ar-SA"/>
              </w:rPr>
              <w:t xml:space="preserve"> North</w:t>
            </w:r>
            <w:r w:rsidRPr="00323149">
              <w:rPr>
                <w:rFonts w:asciiTheme="minorHAnsi" w:eastAsiaTheme="minorHAnsi" w:hAnsiTheme="minorHAnsi" w:cstheme="minorBidi"/>
                <w:lang w:val="es-CL" w:eastAsia="en-US" w:bidi="ar-SA"/>
              </w:rPr>
              <w:t xml:space="preserve">, Modelo </w:t>
            </w:r>
            <w:proofErr w:type="spellStart"/>
            <w:r w:rsidRPr="00323149">
              <w:rPr>
                <w:rFonts w:asciiTheme="minorHAnsi" w:eastAsiaTheme="minorHAnsi" w:hAnsiTheme="minorHAnsi" w:cstheme="minorBidi"/>
                <w:lang w:val="es-CL" w:eastAsia="en-US" w:bidi="ar-SA"/>
              </w:rPr>
              <w:t>intelligent</w:t>
            </w:r>
            <w:proofErr w:type="spellEnd"/>
            <w:r w:rsidRPr="00323149">
              <w:rPr>
                <w:rFonts w:asciiTheme="minorHAnsi" w:eastAsiaTheme="minorHAnsi" w:hAnsiTheme="minorHAnsi" w:cstheme="minorBidi"/>
                <w:lang w:val="es-CL" w:eastAsia="en-US" w:bidi="ar-SA"/>
              </w:rPr>
              <w:t xml:space="preserve"> </w:t>
            </w:r>
            <w:proofErr w:type="spellStart"/>
            <w:r w:rsidRPr="00323149">
              <w:rPr>
                <w:rFonts w:asciiTheme="minorHAnsi" w:eastAsiaTheme="minorHAnsi" w:hAnsiTheme="minorHAnsi" w:cstheme="minorBidi"/>
                <w:lang w:val="es-CL" w:eastAsia="en-US" w:bidi="ar-SA"/>
              </w:rPr>
              <w:t>monitoring</w:t>
            </w:r>
            <w:proofErr w:type="spellEnd"/>
            <w:r w:rsidRPr="00323149">
              <w:rPr>
                <w:rFonts w:asciiTheme="minorHAnsi" w:eastAsiaTheme="minorHAnsi" w:hAnsiTheme="minorHAnsi" w:cstheme="minorBidi"/>
                <w:lang w:val="es-CL" w:eastAsia="en-US" w:bidi="ar-SA"/>
              </w:rPr>
              <w:t xml:space="preserve"> </w:t>
            </w:r>
            <w:proofErr w:type="spellStart"/>
            <w:r w:rsidRPr="00323149">
              <w:rPr>
                <w:rFonts w:asciiTheme="minorHAnsi" w:eastAsiaTheme="minorHAnsi" w:hAnsiTheme="minorHAnsi" w:cstheme="minorBidi"/>
                <w:lang w:val="es-CL" w:eastAsia="en-US" w:bidi="ar-SA"/>
              </w:rPr>
              <w:t>system</w:t>
            </w:r>
            <w:proofErr w:type="spellEnd"/>
            <w:r w:rsidRPr="00323149">
              <w:rPr>
                <w:rFonts w:asciiTheme="minorHAnsi" w:eastAsiaTheme="minorHAnsi" w:hAnsiTheme="minorHAnsi" w:cstheme="minorBidi"/>
                <w:lang w:val="es-CL" w:eastAsia="en-US" w:bidi="ar-SA"/>
              </w:rPr>
              <w:t>, 5</w:t>
            </w:r>
            <w:r w:rsidR="00DF1793" w:rsidRPr="00323149">
              <w:rPr>
                <w:rFonts w:asciiTheme="minorHAnsi" w:eastAsiaTheme="minorHAnsi" w:hAnsiTheme="minorHAnsi" w:cstheme="minorBidi"/>
                <w:lang w:val="es-CL" w:eastAsia="en-US" w:bidi="ar-SA"/>
              </w:rPr>
              <w:t xml:space="preserve"> </w:t>
            </w:r>
            <w:r w:rsidRPr="00323149">
              <w:rPr>
                <w:lang w:val="es-CL"/>
              </w:rPr>
              <w:t>cámaras, disco duro</w:t>
            </w:r>
            <w:r w:rsidR="00DF1793" w:rsidRPr="00323149">
              <w:rPr>
                <w:lang w:val="es-CL"/>
              </w:rPr>
              <w:t>.</w:t>
            </w:r>
          </w:p>
        </w:tc>
      </w:tr>
      <w:tr w:rsidR="00A52CD1" w:rsidRPr="00323149" w14:paraId="2106181A" w14:textId="77777777" w:rsidTr="00A111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2529283E" w14:textId="141780BB" w:rsidR="00A52CD1" w:rsidRPr="00323149" w:rsidRDefault="00A52CD1" w:rsidP="00A52CD1">
            <w:pPr>
              <w:pStyle w:val="Prrafodelista"/>
              <w:ind w:left="0"/>
              <w:jc w:val="both"/>
            </w:pPr>
            <w:r w:rsidRPr="00323149">
              <w:t>Gabinete para instalación de dispositivos adicionales</w:t>
            </w:r>
          </w:p>
        </w:tc>
        <w:tc>
          <w:tcPr>
            <w:tcW w:w="4414" w:type="dxa"/>
          </w:tcPr>
          <w:p w14:paraId="36F99CEE" w14:textId="46F01BF7" w:rsidR="00A52CD1" w:rsidRPr="00323149" w:rsidRDefault="00A52CD1" w:rsidP="00A52CD1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3149">
              <w:t>Equipado</w:t>
            </w:r>
          </w:p>
        </w:tc>
      </w:tr>
    </w:tbl>
    <w:p w14:paraId="304A513B" w14:textId="77777777" w:rsidR="007C551B" w:rsidRDefault="007C551B" w:rsidP="007C551B">
      <w:pPr>
        <w:pStyle w:val="Prrafodelista"/>
        <w:spacing w:after="0"/>
        <w:ind w:left="1800"/>
        <w:jc w:val="both"/>
      </w:pPr>
    </w:p>
    <w:p w14:paraId="6256AA3D" w14:textId="77777777" w:rsidR="007C551B" w:rsidRDefault="007C551B" w:rsidP="007C551B">
      <w:pPr>
        <w:pStyle w:val="Prrafodelista"/>
        <w:spacing w:after="0"/>
        <w:ind w:left="1800"/>
        <w:jc w:val="both"/>
      </w:pPr>
    </w:p>
    <w:p w14:paraId="6A0D06B2" w14:textId="2E1B2491" w:rsidR="00993A31" w:rsidRPr="00323149" w:rsidRDefault="00A111E6" w:rsidP="00993A31">
      <w:pPr>
        <w:pStyle w:val="Prrafodelista"/>
        <w:numPr>
          <w:ilvl w:val="1"/>
          <w:numId w:val="2"/>
        </w:numPr>
        <w:spacing w:after="0"/>
        <w:jc w:val="both"/>
      </w:pPr>
      <w:r w:rsidRPr="00323149">
        <w:lastRenderedPageBreak/>
        <w:t xml:space="preserve"> Descripción de la batería</w:t>
      </w:r>
      <w:r w:rsidRPr="00323149">
        <w:tab/>
      </w:r>
    </w:p>
    <w:p w14:paraId="10C6CD4F" w14:textId="77777777" w:rsidR="00A111E6" w:rsidRPr="00323149" w:rsidRDefault="00A111E6" w:rsidP="00A111E6">
      <w:pPr>
        <w:spacing w:after="0"/>
        <w:jc w:val="both"/>
      </w:pPr>
    </w:p>
    <w:tbl>
      <w:tblPr>
        <w:tblStyle w:val="Tablaconcuadrcula6concolores-nfasis1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A111E6" w:rsidRPr="00323149" w14:paraId="7D123D3B" w14:textId="77777777" w:rsidTr="00D567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35BEFFBB" w14:textId="77777777" w:rsidR="00A111E6" w:rsidRPr="00323149" w:rsidRDefault="00A111E6" w:rsidP="00D56723">
            <w:pPr>
              <w:pStyle w:val="Prrafodelista"/>
              <w:ind w:left="0"/>
              <w:jc w:val="both"/>
            </w:pPr>
            <w:r w:rsidRPr="00323149">
              <w:t>ITEM</w:t>
            </w:r>
          </w:p>
        </w:tc>
        <w:tc>
          <w:tcPr>
            <w:tcW w:w="4414" w:type="dxa"/>
          </w:tcPr>
          <w:p w14:paraId="7B656CF7" w14:textId="77777777" w:rsidR="00A111E6" w:rsidRPr="00323149" w:rsidRDefault="00A111E6" w:rsidP="00D56723">
            <w:pPr>
              <w:pStyle w:val="Prrafodelista"/>
              <w:ind w:left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23149">
              <w:t>CARACTERÍSTICA</w:t>
            </w:r>
          </w:p>
        </w:tc>
      </w:tr>
      <w:tr w:rsidR="00A111E6" w:rsidRPr="00323149" w14:paraId="670635BA" w14:textId="77777777" w:rsidTr="005F5A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3FC40A3A" w14:textId="77777777" w:rsidR="00A111E6" w:rsidRPr="00323149" w:rsidRDefault="00A111E6" w:rsidP="00D56723">
            <w:pPr>
              <w:pStyle w:val="Prrafodelista"/>
              <w:ind w:left="0"/>
              <w:jc w:val="both"/>
            </w:pPr>
            <w:r w:rsidRPr="00323149">
              <w:t>Marca Batería</w:t>
            </w:r>
          </w:p>
        </w:tc>
        <w:tc>
          <w:tcPr>
            <w:tcW w:w="4414" w:type="dxa"/>
          </w:tcPr>
          <w:p w14:paraId="5EC92E68" w14:textId="77777777" w:rsidR="00A111E6" w:rsidRPr="00323149" w:rsidRDefault="002747BD" w:rsidP="00D56723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23149">
              <w:t>CATL</w:t>
            </w:r>
          </w:p>
        </w:tc>
      </w:tr>
      <w:tr w:rsidR="00A111E6" w:rsidRPr="00323149" w14:paraId="61D48B4C" w14:textId="77777777" w:rsidTr="00D567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74481AA0" w14:textId="77777777" w:rsidR="00A111E6" w:rsidRPr="00323149" w:rsidRDefault="00A111E6" w:rsidP="00D56723">
            <w:pPr>
              <w:pStyle w:val="Prrafodelista"/>
              <w:ind w:left="0"/>
              <w:jc w:val="both"/>
            </w:pPr>
            <w:r w:rsidRPr="00323149">
              <w:t>Composición Química Batería</w:t>
            </w:r>
          </w:p>
        </w:tc>
        <w:tc>
          <w:tcPr>
            <w:tcW w:w="4414" w:type="dxa"/>
          </w:tcPr>
          <w:p w14:paraId="0D326836" w14:textId="77777777" w:rsidR="00A111E6" w:rsidRPr="00323149" w:rsidRDefault="002747BD" w:rsidP="00D56723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3149">
              <w:t>LFP</w:t>
            </w:r>
          </w:p>
        </w:tc>
      </w:tr>
      <w:tr w:rsidR="002747BD" w:rsidRPr="00323149" w14:paraId="580645FB" w14:textId="77777777" w:rsidTr="00D567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31F0DED7" w14:textId="77777777" w:rsidR="002747BD" w:rsidRPr="00323149" w:rsidRDefault="002747BD" w:rsidP="00D56723">
            <w:pPr>
              <w:pStyle w:val="Prrafodelista"/>
              <w:ind w:left="0"/>
              <w:jc w:val="both"/>
            </w:pPr>
            <w:r w:rsidRPr="00323149">
              <w:t>Capacidad Nominal Batería</w:t>
            </w:r>
          </w:p>
        </w:tc>
        <w:tc>
          <w:tcPr>
            <w:tcW w:w="4414" w:type="dxa"/>
          </w:tcPr>
          <w:p w14:paraId="00A1BE18" w14:textId="31A2B66B" w:rsidR="002747BD" w:rsidRPr="00323149" w:rsidRDefault="00ED650D" w:rsidP="00D56723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ED650D">
              <w:t xml:space="preserve">{{ </w:t>
            </w:r>
            <w:proofErr w:type="spellStart"/>
            <w:r w:rsidRPr="00ED650D">
              <w:t>capacidad</w:t>
            </w:r>
            <w:proofErr w:type="gramEnd"/>
            <w:r w:rsidRPr="00ED650D">
              <w:t>_bateria</w:t>
            </w:r>
            <w:proofErr w:type="spellEnd"/>
            <w:r w:rsidRPr="00ED650D">
              <w:t xml:space="preserve"> }}</w:t>
            </w:r>
          </w:p>
        </w:tc>
      </w:tr>
      <w:tr w:rsidR="00A111E6" w:rsidRPr="00323149" w14:paraId="7DDAA1BC" w14:textId="77777777" w:rsidTr="00D567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03B78EEC" w14:textId="77777777" w:rsidR="00A111E6" w:rsidRPr="00323149" w:rsidRDefault="00A111E6" w:rsidP="00D56723">
            <w:pPr>
              <w:pStyle w:val="Prrafodelista"/>
              <w:ind w:left="0"/>
              <w:jc w:val="both"/>
            </w:pPr>
            <w:r w:rsidRPr="00323149">
              <w:t>Estándar Conector</w:t>
            </w:r>
          </w:p>
        </w:tc>
        <w:tc>
          <w:tcPr>
            <w:tcW w:w="4414" w:type="dxa"/>
          </w:tcPr>
          <w:p w14:paraId="33F29F6B" w14:textId="0EC24F5F" w:rsidR="00A111E6" w:rsidRPr="00323149" w:rsidRDefault="002747BD" w:rsidP="00D56723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3149">
              <w:t>CCS combo 2</w:t>
            </w:r>
            <w:r w:rsidR="00DF1793" w:rsidRPr="00323149">
              <w:t>, Phoenix</w:t>
            </w:r>
          </w:p>
        </w:tc>
      </w:tr>
    </w:tbl>
    <w:p w14:paraId="093BA59F" w14:textId="77777777" w:rsidR="00A111E6" w:rsidRPr="00323149" w:rsidRDefault="00A111E6" w:rsidP="00A111E6">
      <w:pPr>
        <w:spacing w:after="0"/>
        <w:jc w:val="both"/>
      </w:pPr>
    </w:p>
    <w:p w14:paraId="504D7CA8" w14:textId="77777777" w:rsidR="00A111E6" w:rsidRPr="00323149" w:rsidRDefault="00A111E6" w:rsidP="00A111E6">
      <w:pPr>
        <w:spacing w:after="0"/>
        <w:jc w:val="both"/>
      </w:pPr>
    </w:p>
    <w:p w14:paraId="47B42634" w14:textId="77777777" w:rsidR="00A111E6" w:rsidRPr="00323149" w:rsidRDefault="00A111E6" w:rsidP="00993A31">
      <w:pPr>
        <w:pStyle w:val="Prrafodelista"/>
        <w:numPr>
          <w:ilvl w:val="1"/>
          <w:numId w:val="2"/>
        </w:numPr>
        <w:spacing w:after="0"/>
        <w:jc w:val="both"/>
      </w:pPr>
      <w:r w:rsidRPr="00323149">
        <w:t xml:space="preserve"> Garantías</w:t>
      </w:r>
    </w:p>
    <w:p w14:paraId="652A6551" w14:textId="77777777" w:rsidR="00A111E6" w:rsidRPr="00323149" w:rsidRDefault="00A111E6" w:rsidP="00A111E6">
      <w:pPr>
        <w:spacing w:after="0"/>
        <w:jc w:val="both"/>
      </w:pPr>
    </w:p>
    <w:tbl>
      <w:tblPr>
        <w:tblStyle w:val="Tablaconcuadrcula6concolores-nfasis1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A111E6" w:rsidRPr="00323149" w14:paraId="7F687CF4" w14:textId="77777777" w:rsidTr="00D567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267DB8C2" w14:textId="77777777" w:rsidR="00A111E6" w:rsidRPr="00323149" w:rsidRDefault="00A111E6" w:rsidP="00D56723">
            <w:pPr>
              <w:pStyle w:val="Prrafodelista"/>
              <w:ind w:left="0"/>
              <w:jc w:val="both"/>
            </w:pPr>
            <w:r w:rsidRPr="00323149">
              <w:t>ITEM</w:t>
            </w:r>
          </w:p>
        </w:tc>
        <w:tc>
          <w:tcPr>
            <w:tcW w:w="4414" w:type="dxa"/>
          </w:tcPr>
          <w:p w14:paraId="4025A645" w14:textId="77777777" w:rsidR="00A111E6" w:rsidRPr="00323149" w:rsidRDefault="00A111E6" w:rsidP="00D56723">
            <w:pPr>
              <w:pStyle w:val="Prrafodelista"/>
              <w:ind w:left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23149">
              <w:t>CARACTERÍSTICA</w:t>
            </w:r>
          </w:p>
        </w:tc>
      </w:tr>
      <w:tr w:rsidR="00A111E6" w:rsidRPr="00323149" w14:paraId="19D4D0DD" w14:textId="77777777" w:rsidTr="00D567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668E9F50" w14:textId="77777777" w:rsidR="00A111E6" w:rsidRPr="00323149" w:rsidRDefault="00A111E6" w:rsidP="00D56723">
            <w:pPr>
              <w:pStyle w:val="Prrafodelista"/>
              <w:ind w:left="0"/>
              <w:jc w:val="both"/>
            </w:pPr>
            <w:r w:rsidRPr="00323149">
              <w:t>General del Bus</w:t>
            </w:r>
          </w:p>
        </w:tc>
        <w:sdt>
          <w:sdtPr>
            <w:id w:val="614954385"/>
            <w:placeholder>
              <w:docPart w:val="8E4DE10C66F74DD2A4C8AFD4FBE304C3"/>
            </w:placeholder>
          </w:sdtPr>
          <w:sdtContent>
            <w:tc>
              <w:tcPr>
                <w:tcW w:w="4414" w:type="dxa"/>
              </w:tcPr>
              <w:p w14:paraId="0882B7E0" w14:textId="12BA1FBF" w:rsidR="00A111E6" w:rsidRPr="00323149" w:rsidRDefault="0032617D" w:rsidP="00E257EF">
                <w:pPr>
                  <w:pStyle w:val="Prrafodelista"/>
                  <w:ind w:left="0"/>
                  <w:jc w:val="both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 w:rsidRPr="00323149">
                  <w:t>3</w:t>
                </w:r>
                <w:r w:rsidR="00E257EF" w:rsidRPr="00323149">
                  <w:t xml:space="preserve"> años</w:t>
                </w:r>
                <w:r w:rsidRPr="00323149">
                  <w:t xml:space="preserve"> o </w:t>
                </w:r>
                <w:r w:rsidR="004F3A43" w:rsidRPr="00323149">
                  <w:t>2</w:t>
                </w:r>
                <w:r w:rsidR="002C0266">
                  <w:t>4</w:t>
                </w:r>
                <w:r w:rsidR="004F3A43" w:rsidRPr="00323149">
                  <w:t>0</w:t>
                </w:r>
                <w:r w:rsidRPr="00323149">
                  <w:t xml:space="preserve">.000 </w:t>
                </w:r>
                <w:proofErr w:type="spellStart"/>
                <w:r w:rsidRPr="00323149">
                  <w:t>kms</w:t>
                </w:r>
                <w:proofErr w:type="spellEnd"/>
                <w:r w:rsidRPr="00323149">
                  <w:t>. lo que primero se cumpla</w:t>
                </w:r>
                <w:r w:rsidR="004E66A0" w:rsidRPr="00323149">
                  <w:t xml:space="preserve">. </w:t>
                </w:r>
                <w:r w:rsidR="00EF5588" w:rsidRPr="00722620">
                  <w:t xml:space="preserve">Verificar Póliza de garantía en </w:t>
                </w:r>
                <w:r w:rsidR="00EF5588" w:rsidRPr="00722620">
                  <w:rPr>
                    <w:b/>
                    <w:bCs/>
                  </w:rPr>
                  <w:t>Anexo 1</w:t>
                </w:r>
              </w:p>
            </w:tc>
          </w:sdtContent>
        </w:sdt>
      </w:tr>
      <w:tr w:rsidR="00A111E6" w:rsidRPr="00323149" w14:paraId="529068E3" w14:textId="77777777" w:rsidTr="00D567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145D6283" w14:textId="77777777" w:rsidR="00A111E6" w:rsidRPr="00323149" w:rsidRDefault="00A111E6" w:rsidP="00D56723">
            <w:pPr>
              <w:pStyle w:val="Prrafodelista"/>
              <w:ind w:left="0"/>
              <w:jc w:val="both"/>
            </w:pPr>
            <w:r w:rsidRPr="00323149">
              <w:t>Baterías</w:t>
            </w:r>
          </w:p>
        </w:tc>
        <w:sdt>
          <w:sdtPr>
            <w:id w:val="-1782178036"/>
            <w:placeholder>
              <w:docPart w:val="6A5508856C4D43D1A771964F8419E34B"/>
            </w:placeholder>
          </w:sdtPr>
          <w:sdtContent>
            <w:tc>
              <w:tcPr>
                <w:tcW w:w="4414" w:type="dxa"/>
              </w:tcPr>
              <w:p w14:paraId="5D990638" w14:textId="48E1D5D7" w:rsidR="00A111E6" w:rsidRPr="00323149" w:rsidRDefault="00DF1793" w:rsidP="00E257EF">
                <w:pPr>
                  <w:pStyle w:val="Prrafodelista"/>
                  <w:ind w:left="0"/>
                  <w:jc w:val="both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 w:rsidRPr="00323149">
                  <w:t>10</w:t>
                </w:r>
                <w:r w:rsidR="00E257EF" w:rsidRPr="00323149">
                  <w:t xml:space="preserve"> años</w:t>
                </w:r>
                <w:r w:rsidR="0032617D" w:rsidRPr="00323149">
                  <w:t xml:space="preserve"> o </w:t>
                </w:r>
                <w:r w:rsidR="009F03EE">
                  <w:t>8</w:t>
                </w:r>
                <w:r w:rsidR="0032617D" w:rsidRPr="00323149">
                  <w:t xml:space="preserve">00.000 </w:t>
                </w:r>
                <w:proofErr w:type="spellStart"/>
                <w:r w:rsidR="0032617D" w:rsidRPr="00323149">
                  <w:t>kms</w:t>
                </w:r>
                <w:proofErr w:type="spellEnd"/>
                <w:r w:rsidR="0032617D" w:rsidRPr="00323149">
                  <w:t xml:space="preserve">. lo que primero se cumpla, y con una atenuación de </w:t>
                </w:r>
                <w:r w:rsidRPr="00323149">
                  <w:t>3</w:t>
                </w:r>
                <w:r w:rsidR="0032617D" w:rsidRPr="00323149">
                  <w:t>0% de la batería</w:t>
                </w:r>
                <w:r w:rsidR="004E66A0" w:rsidRPr="00323149">
                  <w:t xml:space="preserve">. </w:t>
                </w:r>
                <w:r w:rsidR="00EF5588" w:rsidRPr="00722620">
                  <w:t xml:space="preserve">Verificar Póliza de garantía en </w:t>
                </w:r>
                <w:r w:rsidR="00EF5588" w:rsidRPr="00722620">
                  <w:rPr>
                    <w:b/>
                    <w:bCs/>
                  </w:rPr>
                  <w:t>Anexo 1</w:t>
                </w:r>
              </w:p>
            </w:tc>
          </w:sdtContent>
        </w:sdt>
      </w:tr>
      <w:tr w:rsidR="00A111E6" w:rsidRPr="00323149" w14:paraId="15234799" w14:textId="77777777" w:rsidTr="00D567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09149E71" w14:textId="77777777" w:rsidR="00A111E6" w:rsidRPr="00323149" w:rsidRDefault="00A111E6" w:rsidP="00D56723">
            <w:pPr>
              <w:pStyle w:val="Prrafodelista"/>
              <w:ind w:left="0"/>
              <w:jc w:val="both"/>
            </w:pPr>
            <w:r w:rsidRPr="00323149">
              <w:t>Motor</w:t>
            </w:r>
          </w:p>
        </w:tc>
        <w:tc>
          <w:tcPr>
            <w:tcW w:w="4414" w:type="dxa"/>
          </w:tcPr>
          <w:p w14:paraId="770EFD95" w14:textId="691CF853" w:rsidR="00A111E6" w:rsidRPr="00323149" w:rsidRDefault="00C37C9A" w:rsidP="00D56723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  <w:r w:rsidR="00A111E6" w:rsidRPr="00323149">
              <w:t xml:space="preserve"> años</w:t>
            </w:r>
            <w:r w:rsidR="004F3A43" w:rsidRPr="00323149">
              <w:t xml:space="preserve"> o 400.000 </w:t>
            </w:r>
            <w:proofErr w:type="spellStart"/>
            <w:r w:rsidR="004F3A43" w:rsidRPr="00323149">
              <w:t>kms</w:t>
            </w:r>
            <w:proofErr w:type="spellEnd"/>
            <w:r w:rsidR="004E66A0" w:rsidRPr="00323149">
              <w:t xml:space="preserve">. </w:t>
            </w:r>
            <w:r w:rsidR="00EF5588" w:rsidRPr="00722620">
              <w:t xml:space="preserve">Verificar Póliza de garantía en </w:t>
            </w:r>
            <w:r w:rsidR="00EF5588" w:rsidRPr="00722620">
              <w:rPr>
                <w:b/>
                <w:bCs/>
              </w:rPr>
              <w:t>Anexo 1</w:t>
            </w:r>
          </w:p>
        </w:tc>
      </w:tr>
      <w:tr w:rsidR="00CF2D73" w:rsidRPr="00323149" w14:paraId="14ADC20B" w14:textId="77777777" w:rsidTr="00D567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057E85D6" w14:textId="3DC2EDCE" w:rsidR="00CF2D73" w:rsidRPr="00323149" w:rsidRDefault="00CF2D73" w:rsidP="00D56723">
            <w:pPr>
              <w:pStyle w:val="Prrafodelista"/>
              <w:ind w:left="0"/>
              <w:jc w:val="both"/>
            </w:pPr>
            <w:proofErr w:type="gramStart"/>
            <w:r w:rsidRPr="00323149">
              <w:t>Eje</w:t>
            </w:r>
            <w:r w:rsidR="004F3A43" w:rsidRPr="00323149">
              <w:t>s</w:t>
            </w:r>
            <w:r w:rsidR="00946435" w:rsidRPr="00323149">
              <w:t xml:space="preserve"> trasero</w:t>
            </w:r>
            <w:proofErr w:type="gramEnd"/>
            <w:r w:rsidR="00946435" w:rsidRPr="00323149">
              <w:t xml:space="preserve"> </w:t>
            </w:r>
          </w:p>
        </w:tc>
        <w:tc>
          <w:tcPr>
            <w:tcW w:w="4414" w:type="dxa"/>
          </w:tcPr>
          <w:p w14:paraId="61E120A2" w14:textId="2825F267" w:rsidR="00CF2D73" w:rsidRPr="00323149" w:rsidRDefault="00C37C9A" w:rsidP="00D56723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  <w:r w:rsidR="00CF2D73" w:rsidRPr="00323149">
              <w:t xml:space="preserve"> años</w:t>
            </w:r>
            <w:r w:rsidR="004F3A43" w:rsidRPr="00323149">
              <w:t xml:space="preserve"> o </w:t>
            </w:r>
            <w:r w:rsidR="00EF30AB" w:rsidRPr="00323149">
              <w:t xml:space="preserve">400.000 </w:t>
            </w:r>
            <w:proofErr w:type="spellStart"/>
            <w:r w:rsidR="004F3A43" w:rsidRPr="00323149">
              <w:t>kms</w:t>
            </w:r>
            <w:proofErr w:type="spellEnd"/>
            <w:r w:rsidR="00EF5588">
              <w:t>.</w:t>
            </w:r>
            <w:r w:rsidR="00EF5588" w:rsidRPr="00722620">
              <w:t xml:space="preserve"> Verificar Póliza de garantía en </w:t>
            </w:r>
            <w:r w:rsidR="00EF5588" w:rsidRPr="00722620">
              <w:rPr>
                <w:b/>
                <w:bCs/>
              </w:rPr>
              <w:t>Anexo 1</w:t>
            </w:r>
          </w:p>
        </w:tc>
      </w:tr>
    </w:tbl>
    <w:p w14:paraId="68F9D5A5" w14:textId="77777777" w:rsidR="00A111E6" w:rsidRPr="00323149" w:rsidRDefault="00A111E6" w:rsidP="00A111E6">
      <w:pPr>
        <w:spacing w:after="0"/>
        <w:jc w:val="both"/>
      </w:pPr>
    </w:p>
    <w:p w14:paraId="5385F6E1" w14:textId="77777777" w:rsidR="00340640" w:rsidRPr="00323149" w:rsidRDefault="00340640" w:rsidP="00A111E6">
      <w:pPr>
        <w:spacing w:after="0"/>
        <w:jc w:val="both"/>
      </w:pPr>
      <w:r w:rsidRPr="00323149">
        <w:t>Todas las garantías serán otorgadas por Andes Motor o el represente local de la marca de los componentes.</w:t>
      </w:r>
    </w:p>
    <w:p w14:paraId="555CEAB5" w14:textId="77777777" w:rsidR="00340640" w:rsidRPr="00323149" w:rsidRDefault="00340640" w:rsidP="00A111E6">
      <w:pPr>
        <w:spacing w:after="0"/>
        <w:jc w:val="both"/>
      </w:pPr>
    </w:p>
    <w:p w14:paraId="68A4FAD7" w14:textId="77777777" w:rsidR="00A111E6" w:rsidRPr="00323149" w:rsidRDefault="002747BD" w:rsidP="00993A31">
      <w:pPr>
        <w:pStyle w:val="Prrafodelista"/>
        <w:numPr>
          <w:ilvl w:val="1"/>
          <w:numId w:val="2"/>
        </w:numPr>
        <w:spacing w:after="0"/>
        <w:jc w:val="both"/>
      </w:pPr>
      <w:bookmarkStart w:id="0" w:name="_Hlk204087895"/>
      <w:r w:rsidRPr="00323149">
        <w:t xml:space="preserve"> Otras características</w:t>
      </w:r>
    </w:p>
    <w:bookmarkEnd w:id="0"/>
    <w:p w14:paraId="1C380930" w14:textId="77777777" w:rsidR="002747BD" w:rsidRPr="00323149" w:rsidRDefault="002747BD" w:rsidP="002747BD">
      <w:pPr>
        <w:spacing w:after="0"/>
        <w:jc w:val="both"/>
      </w:pPr>
    </w:p>
    <w:p w14:paraId="2CC52C50" w14:textId="25BA7182" w:rsidR="002747BD" w:rsidRPr="00323149" w:rsidRDefault="002747BD" w:rsidP="002747BD">
      <w:pPr>
        <w:spacing w:after="0"/>
        <w:ind w:left="1800"/>
        <w:jc w:val="both"/>
      </w:pPr>
      <w:r w:rsidRPr="00323149">
        <w:t>Cumplimiento decreto 122</w:t>
      </w:r>
      <w:r w:rsidR="00341B62" w:rsidRPr="00323149">
        <w:t xml:space="preserve"> y Manual de Normas Graficas Vigente</w:t>
      </w:r>
    </w:p>
    <w:p w14:paraId="2341C38B" w14:textId="77777777" w:rsidR="002747BD" w:rsidRPr="00323149" w:rsidRDefault="002747BD" w:rsidP="002747BD">
      <w:pPr>
        <w:spacing w:after="0"/>
        <w:jc w:val="both"/>
      </w:pPr>
    </w:p>
    <w:p w14:paraId="2CF7741A" w14:textId="77777777" w:rsidR="002747BD" w:rsidRPr="00323149" w:rsidRDefault="002747BD" w:rsidP="002747BD">
      <w:pPr>
        <w:spacing w:after="0"/>
        <w:jc w:val="both"/>
      </w:pPr>
    </w:p>
    <w:p w14:paraId="23340B5D" w14:textId="77777777" w:rsidR="00AB6B1B" w:rsidRPr="00323149" w:rsidRDefault="00AB6B1B" w:rsidP="002747BD">
      <w:pPr>
        <w:spacing w:after="0"/>
        <w:jc w:val="both"/>
      </w:pPr>
    </w:p>
    <w:p w14:paraId="31F69C34" w14:textId="77777777" w:rsidR="00AB6B1B" w:rsidRPr="00323149" w:rsidRDefault="00AB6B1B" w:rsidP="002747BD">
      <w:pPr>
        <w:spacing w:after="0"/>
        <w:jc w:val="both"/>
      </w:pPr>
    </w:p>
    <w:p w14:paraId="49ED1CE7" w14:textId="77777777" w:rsidR="00A52CD1" w:rsidRPr="00323149" w:rsidRDefault="00A52CD1" w:rsidP="002747BD">
      <w:pPr>
        <w:spacing w:after="0"/>
        <w:jc w:val="both"/>
      </w:pPr>
    </w:p>
    <w:p w14:paraId="096C6158" w14:textId="77777777" w:rsidR="00615BDF" w:rsidRPr="00323149" w:rsidRDefault="00615BDF" w:rsidP="002747BD">
      <w:pPr>
        <w:spacing w:after="0"/>
        <w:jc w:val="both"/>
      </w:pPr>
    </w:p>
    <w:p w14:paraId="172581F9" w14:textId="77777777" w:rsidR="00615BDF" w:rsidRPr="00323149" w:rsidRDefault="00615BDF" w:rsidP="002747BD">
      <w:pPr>
        <w:spacing w:after="0"/>
        <w:jc w:val="both"/>
      </w:pPr>
    </w:p>
    <w:p w14:paraId="03F77A81" w14:textId="77777777" w:rsidR="00A52CD1" w:rsidRPr="00323149" w:rsidRDefault="00A52CD1" w:rsidP="002747BD">
      <w:pPr>
        <w:spacing w:after="0"/>
        <w:jc w:val="both"/>
      </w:pPr>
    </w:p>
    <w:p w14:paraId="2191A6C1" w14:textId="77777777" w:rsidR="00E82EB5" w:rsidRPr="00323149" w:rsidRDefault="00E82EB5" w:rsidP="002747BD">
      <w:pPr>
        <w:spacing w:after="0"/>
        <w:jc w:val="both"/>
      </w:pPr>
    </w:p>
    <w:p w14:paraId="689C73C9" w14:textId="77777777" w:rsidR="00E82EB5" w:rsidRPr="00323149" w:rsidRDefault="00E82EB5" w:rsidP="002747BD">
      <w:pPr>
        <w:spacing w:after="0"/>
        <w:jc w:val="both"/>
      </w:pPr>
    </w:p>
    <w:p w14:paraId="4F50BED0" w14:textId="77777777" w:rsidR="00E82EB5" w:rsidRPr="00323149" w:rsidRDefault="00E82EB5" w:rsidP="002747BD">
      <w:pPr>
        <w:spacing w:after="0"/>
        <w:jc w:val="both"/>
      </w:pPr>
    </w:p>
    <w:p w14:paraId="11E58F68" w14:textId="77777777" w:rsidR="00A52CD1" w:rsidRDefault="00A52CD1" w:rsidP="002747BD">
      <w:pPr>
        <w:spacing w:after="0"/>
        <w:jc w:val="both"/>
      </w:pPr>
    </w:p>
    <w:p w14:paraId="2A847507" w14:textId="77777777" w:rsidR="00302413" w:rsidRDefault="00302413" w:rsidP="002747BD">
      <w:pPr>
        <w:spacing w:after="0"/>
        <w:jc w:val="both"/>
      </w:pPr>
    </w:p>
    <w:p w14:paraId="7248FED6" w14:textId="77777777" w:rsidR="00302413" w:rsidRPr="00323149" w:rsidRDefault="00302413" w:rsidP="002747BD">
      <w:pPr>
        <w:spacing w:after="0"/>
        <w:jc w:val="both"/>
      </w:pPr>
    </w:p>
    <w:p w14:paraId="61035623" w14:textId="77777777" w:rsidR="00A52CD1" w:rsidRPr="00323149" w:rsidRDefault="00A52CD1" w:rsidP="002747BD">
      <w:pPr>
        <w:spacing w:after="0"/>
        <w:jc w:val="both"/>
      </w:pPr>
    </w:p>
    <w:p w14:paraId="2C2DE3A9" w14:textId="3A69AA51" w:rsidR="00340640" w:rsidRPr="00323149" w:rsidRDefault="00340640" w:rsidP="002747BD">
      <w:pPr>
        <w:spacing w:after="0"/>
        <w:jc w:val="both"/>
      </w:pPr>
    </w:p>
    <w:p w14:paraId="7258130D" w14:textId="77777777" w:rsidR="00DF1793" w:rsidRPr="00323149" w:rsidRDefault="00DF1793" w:rsidP="002747BD">
      <w:pPr>
        <w:spacing w:after="0"/>
        <w:jc w:val="both"/>
      </w:pPr>
    </w:p>
    <w:p w14:paraId="02B7C6C3" w14:textId="5F50D871" w:rsidR="003F1ADA" w:rsidRPr="00323149" w:rsidRDefault="003F1ADA" w:rsidP="002747BD">
      <w:pPr>
        <w:spacing w:after="0"/>
        <w:jc w:val="both"/>
      </w:pPr>
    </w:p>
    <w:p w14:paraId="3B8C4A55" w14:textId="100C8336" w:rsidR="003F1ADA" w:rsidRPr="00323149" w:rsidRDefault="003F1ADA" w:rsidP="002747BD">
      <w:pPr>
        <w:spacing w:after="0"/>
        <w:jc w:val="both"/>
      </w:pPr>
    </w:p>
    <w:p w14:paraId="5E4C4530" w14:textId="77777777" w:rsidR="002747BD" w:rsidRPr="00323149" w:rsidRDefault="002747BD" w:rsidP="002747BD">
      <w:pPr>
        <w:pStyle w:val="Prrafodelista"/>
        <w:numPr>
          <w:ilvl w:val="0"/>
          <w:numId w:val="2"/>
        </w:numPr>
        <w:spacing w:after="0"/>
        <w:jc w:val="both"/>
      </w:pPr>
      <w:r w:rsidRPr="00323149">
        <w:t>Imágenes referenciales</w:t>
      </w:r>
    </w:p>
    <w:p w14:paraId="2F0730E2" w14:textId="77777777" w:rsidR="002747BD" w:rsidRPr="00323149" w:rsidRDefault="002747BD" w:rsidP="002747BD">
      <w:pPr>
        <w:spacing w:after="0"/>
        <w:jc w:val="both"/>
      </w:pPr>
    </w:p>
    <w:p w14:paraId="41EB1DE7" w14:textId="0EE07864" w:rsidR="002747BD" w:rsidRPr="00323149" w:rsidRDefault="009225C6" w:rsidP="009225C6">
      <w:pPr>
        <w:spacing w:after="0"/>
        <w:jc w:val="center"/>
      </w:pPr>
      <w:r w:rsidRPr="00323149">
        <w:rPr>
          <w:noProof/>
          <w:lang w:eastAsia="es-CL"/>
        </w:rPr>
        <w:drawing>
          <wp:inline distT="0" distB="0" distL="0" distR="0" wp14:anchorId="54775ECE" wp14:editId="7B613D06">
            <wp:extent cx="2743200" cy="1907639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80505" cy="1933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6EB8D" w14:textId="77777777" w:rsidR="002747BD" w:rsidRPr="00323149" w:rsidRDefault="002747BD" w:rsidP="002747BD">
      <w:pPr>
        <w:spacing w:after="0"/>
        <w:jc w:val="both"/>
      </w:pPr>
    </w:p>
    <w:p w14:paraId="7CE768BF" w14:textId="77777777" w:rsidR="00584A02" w:rsidRPr="00323149" w:rsidRDefault="00584A02" w:rsidP="00584A02">
      <w:pPr>
        <w:spacing w:after="0"/>
        <w:jc w:val="both"/>
      </w:pPr>
    </w:p>
    <w:p w14:paraId="5BF538F7" w14:textId="2608A423" w:rsidR="00DB6F5D" w:rsidRPr="00323149" w:rsidRDefault="00E257EF" w:rsidP="00DB6F5D">
      <w:pPr>
        <w:pStyle w:val="Prrafodelista"/>
        <w:numPr>
          <w:ilvl w:val="0"/>
          <w:numId w:val="2"/>
        </w:numPr>
        <w:spacing w:after="0"/>
        <w:jc w:val="both"/>
      </w:pPr>
      <w:r w:rsidRPr="00323149">
        <w:t xml:space="preserve">  </w:t>
      </w:r>
      <w:proofErr w:type="spellStart"/>
      <w:r w:rsidR="00CC6B68" w:rsidRPr="00323149">
        <w:t>Layout</w:t>
      </w:r>
      <w:proofErr w:type="spellEnd"/>
      <w:r w:rsidR="00DB6F5D" w:rsidRPr="00323149">
        <w:t xml:space="preserve"> </w:t>
      </w:r>
      <w:r w:rsidR="00AF2681" w:rsidRPr="00323149">
        <w:t>referencial</w:t>
      </w:r>
    </w:p>
    <w:p w14:paraId="534D2DE0" w14:textId="77777777" w:rsidR="00DB6F5D" w:rsidRPr="00323149" w:rsidRDefault="00DB6F5D" w:rsidP="00DB6F5D">
      <w:pPr>
        <w:spacing w:after="0"/>
        <w:jc w:val="both"/>
      </w:pPr>
    </w:p>
    <w:p w14:paraId="24C67721" w14:textId="400EE40C" w:rsidR="001C1403" w:rsidRPr="00323149" w:rsidRDefault="00DB6F5D" w:rsidP="009225C6">
      <w:pPr>
        <w:pStyle w:val="Prrafodelista"/>
        <w:spacing w:after="0"/>
        <w:ind w:left="360"/>
        <w:jc w:val="center"/>
      </w:pPr>
      <w:r w:rsidRPr="00323149">
        <w:rPr>
          <w:noProof/>
          <w:lang w:eastAsia="es-CL"/>
        </w:rPr>
        <w:drawing>
          <wp:inline distT="0" distB="0" distL="0" distR="0" wp14:anchorId="673424E7" wp14:editId="3062DA81">
            <wp:extent cx="3213980" cy="1296162"/>
            <wp:effectExtent l="0" t="0" r="5715" b="0"/>
            <wp:docPr id="6" name="Imagen 6" descr="C:\Users\cvegam\OneDrive - grupokaufmann\Imágenes\Capturas de pantalla\Captura de pantalla 2021-09-02 160502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cvegam\OneDrive - grupokaufmann\Imágenes\Capturas de pantalla\Captura de pantalla 2021-09-02 160502 (2)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115" cy="1303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A3278" w14:textId="007111A1" w:rsidR="0032617D" w:rsidRPr="00323149" w:rsidRDefault="0032617D" w:rsidP="00CC6B68">
      <w:pPr>
        <w:pStyle w:val="Prrafodelista"/>
        <w:spacing w:after="0"/>
        <w:ind w:left="360"/>
        <w:jc w:val="both"/>
        <w:rPr>
          <w:lang w:eastAsia="es-CL"/>
        </w:rPr>
      </w:pPr>
    </w:p>
    <w:p w14:paraId="0CBDFC9F" w14:textId="6F911CE7" w:rsidR="00D935B5" w:rsidRPr="00323149" w:rsidRDefault="00D935B5" w:rsidP="00CC6B68">
      <w:pPr>
        <w:pStyle w:val="Prrafodelista"/>
        <w:spacing w:after="0"/>
        <w:ind w:left="360"/>
        <w:jc w:val="both"/>
        <w:rPr>
          <w:lang w:eastAsia="es-CL"/>
        </w:rPr>
      </w:pPr>
    </w:p>
    <w:p w14:paraId="2B9F3C46" w14:textId="77777777" w:rsidR="00927BDE" w:rsidRPr="00323149" w:rsidRDefault="00340640" w:rsidP="00E257EF">
      <w:pPr>
        <w:pStyle w:val="Prrafodelista"/>
        <w:numPr>
          <w:ilvl w:val="0"/>
          <w:numId w:val="2"/>
        </w:numPr>
        <w:spacing w:after="0"/>
        <w:jc w:val="both"/>
      </w:pPr>
      <w:r w:rsidRPr="00323149">
        <w:t xml:space="preserve">¿Por qué elegir </w:t>
      </w:r>
      <w:proofErr w:type="spellStart"/>
      <w:r w:rsidRPr="00323149">
        <w:t>Foton</w:t>
      </w:r>
      <w:proofErr w:type="spellEnd"/>
      <w:r w:rsidRPr="00323149">
        <w:t xml:space="preserve"> y Andes Motor una empresa del grupo Kaufmann?</w:t>
      </w:r>
    </w:p>
    <w:p w14:paraId="04C134CF" w14:textId="77777777" w:rsidR="000C02D2" w:rsidRPr="00323149" w:rsidRDefault="000C02D2" w:rsidP="000C02D2">
      <w:pPr>
        <w:pStyle w:val="Prrafodelista"/>
        <w:spacing w:after="0"/>
        <w:ind w:left="360"/>
        <w:jc w:val="both"/>
      </w:pPr>
    </w:p>
    <w:p w14:paraId="16D80A05" w14:textId="3BA05DDC" w:rsidR="00340640" w:rsidRPr="00323149" w:rsidRDefault="00340640" w:rsidP="00340640">
      <w:pPr>
        <w:pStyle w:val="Prrafodelista"/>
        <w:numPr>
          <w:ilvl w:val="0"/>
          <w:numId w:val="5"/>
        </w:numPr>
        <w:spacing w:after="0"/>
        <w:jc w:val="both"/>
      </w:pPr>
      <w:proofErr w:type="spellStart"/>
      <w:r w:rsidRPr="00323149">
        <w:t>Foton</w:t>
      </w:r>
      <w:proofErr w:type="spellEnd"/>
      <w:r w:rsidRPr="00323149">
        <w:t xml:space="preserve"> </w:t>
      </w:r>
      <w:r w:rsidR="00E359B6" w:rsidRPr="00323149">
        <w:t xml:space="preserve">ha comercializado más </w:t>
      </w:r>
      <w:r w:rsidRPr="00323149">
        <w:t xml:space="preserve">de 40.000 buses </w:t>
      </w:r>
    </w:p>
    <w:p w14:paraId="123DA3C1" w14:textId="031397E2" w:rsidR="003F1ADA" w:rsidRPr="00323149" w:rsidRDefault="003F1ADA" w:rsidP="00340640">
      <w:pPr>
        <w:pStyle w:val="Prrafodelista"/>
        <w:numPr>
          <w:ilvl w:val="0"/>
          <w:numId w:val="5"/>
        </w:numPr>
        <w:spacing w:after="0"/>
        <w:jc w:val="both"/>
      </w:pPr>
      <w:proofErr w:type="spellStart"/>
      <w:r w:rsidRPr="00323149">
        <w:t>Foton</w:t>
      </w:r>
      <w:proofErr w:type="spellEnd"/>
      <w:r w:rsidRPr="00323149">
        <w:t xml:space="preserve"> en Chile cuenta con una flota de </w:t>
      </w:r>
      <w:r w:rsidR="008F25C9" w:rsidRPr="00323149">
        <w:t>1</w:t>
      </w:r>
      <w:r w:rsidR="000C02D2" w:rsidRPr="00323149">
        <w:t>.</w:t>
      </w:r>
      <w:r w:rsidR="008F25C9" w:rsidRPr="00323149">
        <w:t>350</w:t>
      </w:r>
      <w:r w:rsidRPr="00323149">
        <w:t xml:space="preserve"> buses eléctricos en el sistema Red Ex Transantiago operando.</w:t>
      </w:r>
    </w:p>
    <w:p w14:paraId="79052B51" w14:textId="77777777" w:rsidR="00E359B6" w:rsidRPr="00323149" w:rsidRDefault="00E359B6" w:rsidP="00340640">
      <w:pPr>
        <w:pStyle w:val="Prrafodelista"/>
        <w:numPr>
          <w:ilvl w:val="0"/>
          <w:numId w:val="5"/>
        </w:numPr>
        <w:spacing w:after="0"/>
        <w:jc w:val="both"/>
      </w:pPr>
      <w:r w:rsidRPr="00323149">
        <w:t>Grupo Kaufmann tiene una experiencia de más de 65 años en el mercado</w:t>
      </w:r>
    </w:p>
    <w:p w14:paraId="565BC9E5" w14:textId="77777777" w:rsidR="00E359B6" w:rsidRPr="00323149" w:rsidRDefault="00E359B6" w:rsidP="00340640">
      <w:pPr>
        <w:pStyle w:val="Prrafodelista"/>
        <w:numPr>
          <w:ilvl w:val="0"/>
          <w:numId w:val="5"/>
        </w:numPr>
        <w:spacing w:after="0"/>
        <w:jc w:val="both"/>
      </w:pPr>
      <w:r w:rsidRPr="00323149">
        <w:t>Grupo Kaufmann ocupa el lugar N°1 en participación de mercado de buses de transporte público</w:t>
      </w:r>
    </w:p>
    <w:p w14:paraId="1A5D3F9E" w14:textId="77777777" w:rsidR="00E359B6" w:rsidRPr="00323149" w:rsidRDefault="00E359B6" w:rsidP="00340640">
      <w:pPr>
        <w:pStyle w:val="Prrafodelista"/>
        <w:numPr>
          <w:ilvl w:val="0"/>
          <w:numId w:val="5"/>
        </w:numPr>
        <w:spacing w:after="0"/>
        <w:jc w:val="both"/>
      </w:pPr>
      <w:r w:rsidRPr="00323149">
        <w:t>Vasta experiencia en el mantenimiento, certificación y atención de vehículos comerciales.</w:t>
      </w:r>
    </w:p>
    <w:p w14:paraId="065E59AF" w14:textId="77777777" w:rsidR="00E359B6" w:rsidRPr="00323149" w:rsidRDefault="00E359B6" w:rsidP="00340640">
      <w:pPr>
        <w:pStyle w:val="Prrafodelista"/>
        <w:numPr>
          <w:ilvl w:val="0"/>
          <w:numId w:val="5"/>
        </w:numPr>
        <w:spacing w:after="0"/>
        <w:jc w:val="both"/>
      </w:pPr>
      <w:r w:rsidRPr="00323149">
        <w:t>Más de 500 técnicos distribuidos en la más de 27 sucursales desde Arica hasta Punta Arenas.</w:t>
      </w:r>
    </w:p>
    <w:p w14:paraId="68855AE9" w14:textId="77777777" w:rsidR="00EE6388" w:rsidRPr="00323149" w:rsidRDefault="00EE6388" w:rsidP="00EE6388">
      <w:pPr>
        <w:pStyle w:val="Prrafodelista"/>
        <w:spacing w:after="0"/>
        <w:ind w:left="1080"/>
        <w:jc w:val="both"/>
      </w:pPr>
    </w:p>
    <w:p w14:paraId="6CA33469" w14:textId="6A4EE0EB" w:rsidR="00584A02" w:rsidRPr="00323149" w:rsidRDefault="00584A02" w:rsidP="00584A02">
      <w:pPr>
        <w:spacing w:after="0"/>
        <w:jc w:val="both"/>
      </w:pPr>
    </w:p>
    <w:p w14:paraId="6F1788E3" w14:textId="74EB4D6B" w:rsidR="009F2AB4" w:rsidRPr="00323149" w:rsidRDefault="009F2AB4" w:rsidP="00584A02">
      <w:pPr>
        <w:spacing w:after="0"/>
        <w:jc w:val="both"/>
      </w:pPr>
    </w:p>
    <w:p w14:paraId="020603E0" w14:textId="3BCF618C" w:rsidR="009F2AB4" w:rsidRPr="00323149" w:rsidRDefault="009F2AB4" w:rsidP="00584A02">
      <w:pPr>
        <w:spacing w:after="0"/>
        <w:jc w:val="both"/>
      </w:pPr>
    </w:p>
    <w:p w14:paraId="1DDE020B" w14:textId="690123BB" w:rsidR="009F2AB4" w:rsidRPr="00323149" w:rsidRDefault="009F2AB4" w:rsidP="00584A02">
      <w:pPr>
        <w:spacing w:after="0"/>
        <w:jc w:val="both"/>
      </w:pPr>
    </w:p>
    <w:p w14:paraId="4C1E95EE" w14:textId="2A25D9AA" w:rsidR="00927BDE" w:rsidRPr="00323149" w:rsidRDefault="00927BDE" w:rsidP="00927BDE">
      <w:pPr>
        <w:pStyle w:val="Prrafodelista"/>
        <w:numPr>
          <w:ilvl w:val="0"/>
          <w:numId w:val="2"/>
        </w:numPr>
        <w:spacing w:after="0"/>
        <w:jc w:val="both"/>
      </w:pPr>
      <w:r w:rsidRPr="00323149">
        <w:lastRenderedPageBreak/>
        <w:t>Precio</w:t>
      </w:r>
      <w:r w:rsidR="00781923" w:rsidRPr="00323149">
        <w:t xml:space="preserve"> </w:t>
      </w:r>
    </w:p>
    <w:p w14:paraId="3D247FCE" w14:textId="77777777" w:rsidR="00EE6388" w:rsidRPr="00323149" w:rsidRDefault="00EE6388" w:rsidP="00EE6388">
      <w:pPr>
        <w:pStyle w:val="Prrafodelista"/>
        <w:spacing w:after="0"/>
        <w:ind w:left="360"/>
        <w:jc w:val="both"/>
      </w:pPr>
    </w:p>
    <w:p w14:paraId="7E55ACB4" w14:textId="7B216958" w:rsidR="004E48D6" w:rsidRPr="00C62F45" w:rsidRDefault="00927BDE" w:rsidP="004E48D6">
      <w:pPr>
        <w:pStyle w:val="Prrafodelista"/>
        <w:numPr>
          <w:ilvl w:val="0"/>
          <w:numId w:val="18"/>
        </w:numPr>
        <w:spacing w:after="0"/>
        <w:jc w:val="both"/>
        <w:rPr>
          <w:bCs/>
        </w:rPr>
      </w:pPr>
      <w:bookmarkStart w:id="1" w:name="_Hlk204088396"/>
      <w:r w:rsidRPr="00C62F45">
        <w:rPr>
          <w:bCs/>
        </w:rPr>
        <w:t>Valor unitario</w:t>
      </w:r>
      <w:r w:rsidR="005A1C21" w:rsidRPr="00C62F45">
        <w:rPr>
          <w:bCs/>
        </w:rPr>
        <w:t xml:space="preserve"> por</w:t>
      </w:r>
      <w:r w:rsidRPr="00C62F45">
        <w:rPr>
          <w:bCs/>
        </w:rPr>
        <w:t xml:space="preserve"> bus: </w:t>
      </w:r>
      <w:proofErr w:type="gramStart"/>
      <w:r w:rsidR="008D4EDE" w:rsidRPr="008D4EDE">
        <w:rPr>
          <w:rFonts w:cstheme="minorHAnsi"/>
          <w:b/>
        </w:rPr>
        <w:t xml:space="preserve">{{ </w:t>
      </w:r>
      <w:proofErr w:type="spellStart"/>
      <w:r w:rsidR="008D4EDE" w:rsidRPr="008D4EDE">
        <w:rPr>
          <w:rFonts w:cstheme="minorHAnsi"/>
          <w:b/>
        </w:rPr>
        <w:t>precio</w:t>
      </w:r>
      <w:proofErr w:type="gramEnd"/>
      <w:r w:rsidR="008D4EDE" w:rsidRPr="008D4EDE">
        <w:rPr>
          <w:rFonts w:cstheme="minorHAnsi"/>
          <w:b/>
        </w:rPr>
        <w:t>_</w:t>
      </w:r>
      <w:proofErr w:type="gramStart"/>
      <w:r w:rsidR="008D4EDE" w:rsidRPr="008D4EDE">
        <w:rPr>
          <w:rFonts w:cstheme="minorHAnsi"/>
          <w:b/>
        </w:rPr>
        <w:t>unitario</w:t>
      </w:r>
      <w:proofErr w:type="spellEnd"/>
      <w:r w:rsidR="008D4EDE" w:rsidRPr="008D4EDE">
        <w:rPr>
          <w:rFonts w:cstheme="minorHAnsi"/>
          <w:b/>
        </w:rPr>
        <w:t xml:space="preserve"> }}</w:t>
      </w:r>
      <w:r w:rsidR="00C37C9A">
        <w:rPr>
          <w:rFonts w:cstheme="minorHAnsi"/>
          <w:b/>
        </w:rPr>
        <w:t>.-</w:t>
      </w:r>
      <w:proofErr w:type="gramEnd"/>
      <w:r w:rsidR="00C37C9A">
        <w:rPr>
          <w:rFonts w:cstheme="minorHAnsi"/>
          <w:b/>
        </w:rPr>
        <w:t xml:space="preserve"> </w:t>
      </w:r>
      <w:r w:rsidR="00635340" w:rsidRPr="00C62F45">
        <w:rPr>
          <w:bCs/>
        </w:rPr>
        <w:t xml:space="preserve">+ </w:t>
      </w:r>
      <w:r w:rsidRPr="00C62F45">
        <w:rPr>
          <w:bCs/>
        </w:rPr>
        <w:t>IVA</w:t>
      </w:r>
      <w:bookmarkEnd w:id="1"/>
      <w:r w:rsidR="004E48D6" w:rsidRPr="00C62F45">
        <w:rPr>
          <w:bCs/>
        </w:rPr>
        <w:t>.</w:t>
      </w:r>
    </w:p>
    <w:p w14:paraId="57AE3929" w14:textId="77777777" w:rsidR="00813BB5" w:rsidRPr="00323149" w:rsidRDefault="00813BB5" w:rsidP="00813BB5">
      <w:pPr>
        <w:pStyle w:val="Prrafodelista"/>
        <w:spacing w:after="0"/>
        <w:ind w:left="1080"/>
        <w:jc w:val="both"/>
        <w:rPr>
          <w:bCs/>
        </w:rPr>
      </w:pPr>
    </w:p>
    <w:p w14:paraId="781DDD8E" w14:textId="77777777" w:rsidR="00BF5EC6" w:rsidRPr="00BF5EC6" w:rsidRDefault="00BF5EC6" w:rsidP="00BF5EC6">
      <w:pPr>
        <w:pStyle w:val="Prrafodelista"/>
        <w:spacing w:after="0"/>
        <w:rPr>
          <w:bCs/>
        </w:rPr>
      </w:pPr>
      <w:r w:rsidRPr="00BF5EC6">
        <w:rPr>
          <w:bCs/>
        </w:rPr>
        <w:t xml:space="preserve">{% </w:t>
      </w:r>
      <w:proofErr w:type="spellStart"/>
      <w:r w:rsidRPr="00BF5EC6">
        <w:rPr>
          <w:bCs/>
        </w:rPr>
        <w:t>if</w:t>
      </w:r>
      <w:proofErr w:type="spellEnd"/>
      <w:r w:rsidRPr="00BF5EC6">
        <w:rPr>
          <w:bCs/>
        </w:rPr>
        <w:t xml:space="preserve"> </w:t>
      </w:r>
      <w:proofErr w:type="spellStart"/>
      <w:r w:rsidRPr="00BF5EC6">
        <w:rPr>
          <w:bCs/>
        </w:rPr>
        <w:t>texto_mantto</w:t>
      </w:r>
      <w:proofErr w:type="spellEnd"/>
      <w:r w:rsidRPr="00BF5EC6">
        <w:rPr>
          <w:bCs/>
        </w:rPr>
        <w:t xml:space="preserve"> %}</w:t>
      </w:r>
    </w:p>
    <w:p w14:paraId="2CC982B4" w14:textId="77777777" w:rsidR="00BF5EC6" w:rsidRPr="00BF5EC6" w:rsidRDefault="00BF5EC6" w:rsidP="00BF5EC6">
      <w:pPr>
        <w:pStyle w:val="Prrafodelista"/>
        <w:spacing w:after="0"/>
        <w:rPr>
          <w:bCs/>
        </w:rPr>
      </w:pPr>
      <w:r w:rsidRPr="00BF5EC6">
        <w:rPr>
          <w:bCs/>
        </w:rPr>
        <w:t xml:space="preserve">{{r </w:t>
      </w:r>
      <w:proofErr w:type="spellStart"/>
      <w:r w:rsidRPr="00BF5EC6">
        <w:rPr>
          <w:bCs/>
        </w:rPr>
        <w:t>texto_</w:t>
      </w:r>
      <w:proofErr w:type="gramStart"/>
      <w:r w:rsidRPr="00BF5EC6">
        <w:rPr>
          <w:bCs/>
        </w:rPr>
        <w:t>mantto</w:t>
      </w:r>
      <w:proofErr w:type="spellEnd"/>
      <w:r w:rsidRPr="00BF5EC6">
        <w:rPr>
          <w:bCs/>
        </w:rPr>
        <w:t xml:space="preserve"> }</w:t>
      </w:r>
      <w:proofErr w:type="gramEnd"/>
      <w:r w:rsidRPr="00BF5EC6">
        <w:rPr>
          <w:bCs/>
        </w:rPr>
        <w:t>}</w:t>
      </w:r>
    </w:p>
    <w:p w14:paraId="350087F8" w14:textId="49A7FF71" w:rsidR="00302413" w:rsidRPr="00323149" w:rsidRDefault="00BF5EC6" w:rsidP="00BF5EC6">
      <w:pPr>
        <w:pStyle w:val="Prrafodelista"/>
        <w:spacing w:after="0"/>
        <w:rPr>
          <w:bCs/>
        </w:rPr>
      </w:pPr>
      <w:r w:rsidRPr="00BF5EC6">
        <w:rPr>
          <w:bCs/>
        </w:rPr>
        <w:t xml:space="preserve">{% </w:t>
      </w:r>
      <w:proofErr w:type="spellStart"/>
      <w:r w:rsidRPr="00BF5EC6">
        <w:rPr>
          <w:bCs/>
        </w:rPr>
        <w:t>endif</w:t>
      </w:r>
      <w:proofErr w:type="spellEnd"/>
      <w:r w:rsidRPr="00BF5EC6">
        <w:rPr>
          <w:bCs/>
        </w:rPr>
        <w:t xml:space="preserve"> %}</w:t>
      </w:r>
    </w:p>
    <w:p w14:paraId="6F2A9D8C" w14:textId="0BBB081C" w:rsidR="0031673A" w:rsidRPr="00323149" w:rsidRDefault="0031673A" w:rsidP="0071735F">
      <w:pPr>
        <w:spacing w:after="0"/>
        <w:jc w:val="both"/>
        <w:rPr>
          <w:bCs/>
        </w:rPr>
      </w:pPr>
    </w:p>
    <w:p w14:paraId="4AF75927" w14:textId="77777777" w:rsidR="00927BDE" w:rsidRPr="00323149" w:rsidRDefault="00927BDE" w:rsidP="00927BDE">
      <w:pPr>
        <w:pStyle w:val="Prrafodelista"/>
        <w:numPr>
          <w:ilvl w:val="0"/>
          <w:numId w:val="2"/>
        </w:numPr>
        <w:spacing w:after="0"/>
        <w:jc w:val="both"/>
      </w:pPr>
      <w:bookmarkStart w:id="2" w:name="_Hlk204088642"/>
      <w:bookmarkStart w:id="3" w:name="_Hlk204088618"/>
      <w:r w:rsidRPr="00323149">
        <w:t>Condiciones generales cotización</w:t>
      </w:r>
    </w:p>
    <w:bookmarkEnd w:id="2"/>
    <w:p w14:paraId="0E241612" w14:textId="77777777" w:rsidR="00927BDE" w:rsidRPr="00323149" w:rsidRDefault="00927BDE" w:rsidP="00927BDE">
      <w:pPr>
        <w:spacing w:after="0"/>
        <w:jc w:val="both"/>
      </w:pPr>
    </w:p>
    <w:p w14:paraId="196F6F68" w14:textId="1DD5DBED" w:rsidR="00927BDE" w:rsidRPr="00323149" w:rsidRDefault="00927BDE" w:rsidP="00927BDE">
      <w:pPr>
        <w:pStyle w:val="Prrafodelista"/>
        <w:numPr>
          <w:ilvl w:val="0"/>
          <w:numId w:val="3"/>
        </w:numPr>
        <w:spacing w:after="0"/>
        <w:jc w:val="both"/>
      </w:pPr>
      <w:bookmarkStart w:id="4" w:name="_Hlk204088658"/>
      <w:r w:rsidRPr="00323149">
        <w:t>Lugar de entrega:</w:t>
      </w:r>
      <w:r w:rsidR="00F477C6" w:rsidRPr="00F477C6">
        <w:t xml:space="preserve"> </w:t>
      </w:r>
      <w:proofErr w:type="gramStart"/>
      <w:r w:rsidR="00F477C6" w:rsidRPr="00F477C6">
        <w:t xml:space="preserve">{{ </w:t>
      </w:r>
      <w:proofErr w:type="spellStart"/>
      <w:r w:rsidR="00F477C6" w:rsidRPr="00F477C6">
        <w:t>lugar</w:t>
      </w:r>
      <w:proofErr w:type="gramEnd"/>
      <w:r w:rsidR="00F477C6" w:rsidRPr="00F477C6">
        <w:t>_</w:t>
      </w:r>
      <w:proofErr w:type="gramStart"/>
      <w:r w:rsidR="00F477C6" w:rsidRPr="00F477C6">
        <w:t>entrega</w:t>
      </w:r>
      <w:proofErr w:type="spellEnd"/>
      <w:r w:rsidR="00F477C6" w:rsidRPr="00F477C6">
        <w:t xml:space="preserve"> }</w:t>
      </w:r>
      <w:proofErr w:type="gramEnd"/>
      <w:r w:rsidR="00F477C6" w:rsidRPr="00F477C6">
        <w:t>}</w:t>
      </w:r>
      <w:r w:rsidR="00F477C6">
        <w:t xml:space="preserve">, </w:t>
      </w:r>
      <w:r w:rsidR="00A473D3" w:rsidRPr="00323149">
        <w:t>Chile</w:t>
      </w:r>
      <w:r w:rsidRPr="00323149">
        <w:t>.</w:t>
      </w:r>
      <w:r w:rsidR="00682174" w:rsidRPr="00323149">
        <w:t xml:space="preserve"> </w:t>
      </w:r>
    </w:p>
    <w:p w14:paraId="2C75467B" w14:textId="3CBB312F" w:rsidR="00C83C90" w:rsidRPr="00323149" w:rsidRDefault="00C83C90" w:rsidP="00927BDE">
      <w:pPr>
        <w:pStyle w:val="Prrafodelista"/>
        <w:numPr>
          <w:ilvl w:val="0"/>
          <w:numId w:val="3"/>
        </w:numPr>
        <w:spacing w:after="0"/>
        <w:jc w:val="both"/>
      </w:pPr>
      <w:r w:rsidRPr="00323149">
        <w:t>Régimen General de internación.</w:t>
      </w:r>
    </w:p>
    <w:p w14:paraId="09913FCF" w14:textId="04040987" w:rsidR="00C37109" w:rsidRPr="00323149" w:rsidRDefault="00927BDE" w:rsidP="00C37109">
      <w:pPr>
        <w:pStyle w:val="Prrafodelista"/>
        <w:numPr>
          <w:ilvl w:val="0"/>
          <w:numId w:val="3"/>
        </w:numPr>
        <w:spacing w:after="0"/>
        <w:jc w:val="both"/>
      </w:pPr>
      <w:r w:rsidRPr="00323149">
        <w:t>Plazo de entrega estimado</w:t>
      </w:r>
      <w:r w:rsidR="00C37109" w:rsidRPr="00323149">
        <w:t xml:space="preserve">: Una vez enviada Orden de Comprar entre </w:t>
      </w:r>
      <w:r w:rsidR="00373583">
        <w:t>6</w:t>
      </w:r>
      <w:r w:rsidR="00C37109" w:rsidRPr="00323149">
        <w:t xml:space="preserve"> a </w:t>
      </w:r>
      <w:r w:rsidR="00AF2681" w:rsidRPr="00323149">
        <w:t>9</w:t>
      </w:r>
      <w:r w:rsidR="00C37109" w:rsidRPr="00323149">
        <w:t xml:space="preserve"> meses para su entrega a cliente.</w:t>
      </w:r>
    </w:p>
    <w:p w14:paraId="37EBE765" w14:textId="6C3A09A7" w:rsidR="00927BDE" w:rsidRPr="00323149" w:rsidRDefault="00927BDE" w:rsidP="00C37109">
      <w:pPr>
        <w:pStyle w:val="Prrafodelista"/>
        <w:numPr>
          <w:ilvl w:val="0"/>
          <w:numId w:val="3"/>
        </w:numPr>
        <w:spacing w:after="0"/>
        <w:jc w:val="both"/>
      </w:pPr>
      <w:r w:rsidRPr="00323149">
        <w:t xml:space="preserve">Financiamiento: </w:t>
      </w:r>
      <w:r w:rsidR="001A6A2F" w:rsidRPr="00323149">
        <w:t>A definir entre las partes.</w:t>
      </w:r>
    </w:p>
    <w:p w14:paraId="0782720E" w14:textId="2CCC326E" w:rsidR="001C1403" w:rsidRPr="00323149" w:rsidRDefault="001C1403" w:rsidP="001C1403">
      <w:pPr>
        <w:pStyle w:val="Prrafodelista"/>
        <w:numPr>
          <w:ilvl w:val="0"/>
          <w:numId w:val="3"/>
        </w:numPr>
        <w:spacing w:after="0"/>
        <w:jc w:val="both"/>
      </w:pPr>
      <w:r w:rsidRPr="00323149">
        <w:t xml:space="preserve">Capacitación para </w:t>
      </w:r>
      <w:r w:rsidR="0032617D" w:rsidRPr="00323149">
        <w:t>Técnicos</w:t>
      </w:r>
      <w:r w:rsidR="001A6A2F" w:rsidRPr="00323149">
        <w:t>.</w:t>
      </w:r>
    </w:p>
    <w:p w14:paraId="325E3690" w14:textId="6106AABB" w:rsidR="0032617D" w:rsidRPr="00323149" w:rsidRDefault="0032617D" w:rsidP="001C1403">
      <w:pPr>
        <w:pStyle w:val="Prrafodelista"/>
        <w:numPr>
          <w:ilvl w:val="0"/>
          <w:numId w:val="3"/>
        </w:numPr>
        <w:spacing w:after="0"/>
        <w:jc w:val="both"/>
      </w:pPr>
      <w:r w:rsidRPr="00323149">
        <w:t>Capacitación para Conductores</w:t>
      </w:r>
      <w:r w:rsidR="001A6A2F" w:rsidRPr="00323149">
        <w:t>.</w:t>
      </w:r>
    </w:p>
    <w:p w14:paraId="2554CC6A" w14:textId="5C51A5BE" w:rsidR="00340640" w:rsidRPr="00323149" w:rsidRDefault="00927BDE" w:rsidP="009D2563">
      <w:pPr>
        <w:pStyle w:val="Prrafodelista"/>
        <w:numPr>
          <w:ilvl w:val="0"/>
          <w:numId w:val="3"/>
        </w:numPr>
        <w:spacing w:after="0"/>
        <w:jc w:val="both"/>
      </w:pPr>
      <w:r w:rsidRPr="00323149">
        <w:t>Validez de la cotización:</w:t>
      </w:r>
      <w:r w:rsidR="0021675C" w:rsidRPr="00323149">
        <w:t xml:space="preserve"> </w:t>
      </w:r>
      <w:r w:rsidR="00373583">
        <w:t xml:space="preserve">30 </w:t>
      </w:r>
      <w:r w:rsidR="002C0266">
        <w:t>días</w:t>
      </w:r>
      <w:r w:rsidR="00373583">
        <w:t xml:space="preserve"> contados desde la presentación de esta propuesta.</w:t>
      </w:r>
    </w:p>
    <w:p w14:paraId="4132CA43" w14:textId="77777777" w:rsidR="00340640" w:rsidRPr="00323149" w:rsidRDefault="00340640" w:rsidP="00340640">
      <w:pPr>
        <w:spacing w:after="0"/>
        <w:jc w:val="both"/>
      </w:pPr>
    </w:p>
    <w:p w14:paraId="3C2B5C4F" w14:textId="1FF6808A" w:rsidR="00E359B6" w:rsidRPr="00323149" w:rsidRDefault="00340640" w:rsidP="00584A02">
      <w:pPr>
        <w:spacing w:after="0"/>
        <w:jc w:val="both"/>
      </w:pPr>
      <w:r w:rsidRPr="00323149">
        <w:t>Atento</w:t>
      </w:r>
      <w:r w:rsidR="004E66A0" w:rsidRPr="00323149">
        <w:t xml:space="preserve"> </w:t>
      </w:r>
      <w:r w:rsidRPr="00323149">
        <w:t>a sus consultas, se despide cordialmente,</w:t>
      </w:r>
      <w:bookmarkEnd w:id="4"/>
    </w:p>
    <w:p w14:paraId="2737985D" w14:textId="77777777" w:rsidR="00E53BF9" w:rsidRPr="00323149" w:rsidRDefault="00E53BF9" w:rsidP="00584A02">
      <w:pPr>
        <w:spacing w:after="0"/>
        <w:jc w:val="both"/>
      </w:pPr>
    </w:p>
    <w:p w14:paraId="6AC5FEBA" w14:textId="77777777" w:rsidR="002B78EF" w:rsidRPr="00323149" w:rsidRDefault="002B78EF" w:rsidP="002B78EF">
      <w:pPr>
        <w:spacing w:after="0"/>
        <w:jc w:val="right"/>
        <w:rPr>
          <w:rFonts w:ascii="Calibri" w:hAnsi="Calibri" w:cs="Calibri"/>
        </w:rPr>
      </w:pP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50"/>
        <w:gridCol w:w="3588"/>
      </w:tblGrid>
      <w:tr w:rsidR="002B78EF" w:rsidRPr="00323149" w14:paraId="4B767FC3" w14:textId="77777777" w:rsidTr="002B78EF">
        <w:trPr>
          <w:trHeight w:val="1350"/>
          <w:tblCellSpacing w:w="0" w:type="dxa"/>
        </w:trPr>
        <w:tc>
          <w:tcPr>
            <w:tcW w:w="4500" w:type="dxa"/>
            <w:shd w:val="clear" w:color="auto" w:fill="FFFFFF"/>
            <w:vAlign w:val="center"/>
            <w:hideMark/>
          </w:tcPr>
          <w:p w14:paraId="48CA17B0" w14:textId="160E5133" w:rsidR="002B78EF" w:rsidRPr="00323149" w:rsidRDefault="002B78EF" w:rsidP="002B78EF">
            <w:pPr>
              <w:spacing w:after="0"/>
              <w:jc w:val="right"/>
              <w:rPr>
                <w:rFonts w:ascii="Calibri" w:hAnsi="Calibri" w:cs="Calibri"/>
              </w:rPr>
            </w:pPr>
            <w:bookmarkStart w:id="5" w:name="_Hlk204088713"/>
            <w:r w:rsidRPr="00323149">
              <w:rPr>
                <w:rFonts w:ascii="Calibri" w:hAnsi="Calibri" w:cs="Calibri"/>
                <w:noProof/>
              </w:rPr>
              <w:drawing>
                <wp:inline distT="0" distB="0" distL="0" distR="0" wp14:anchorId="237D7846" wp14:editId="31848FAF">
                  <wp:extent cx="3333750" cy="1228725"/>
                  <wp:effectExtent l="0" t="0" r="0" b="9525"/>
                  <wp:docPr id="1270508451" name="Imagen 4" descr="Logotip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0508451" name="Imagen 4" descr="Logotipo&#10;&#10;Descripción generada automáticamen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0" cy="1228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0" w:type="dxa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0BFB86FE" w14:textId="1336BC23" w:rsidR="002B78EF" w:rsidRPr="00323149" w:rsidRDefault="00A64722" w:rsidP="002B78EF">
            <w:pPr>
              <w:spacing w:after="0"/>
              <w:jc w:val="right"/>
              <w:rPr>
                <w:rFonts w:ascii="Calibri" w:hAnsi="Calibri" w:cs="Calibri"/>
              </w:rPr>
            </w:pPr>
            <w:proofErr w:type="gramStart"/>
            <w:r w:rsidRPr="00A64722">
              <w:rPr>
                <w:rFonts w:ascii="Calibri" w:hAnsi="Calibri" w:cs="Calibri"/>
                <w:b/>
                <w:bCs/>
              </w:rPr>
              <w:t xml:space="preserve">{{ </w:t>
            </w:r>
            <w:proofErr w:type="spellStart"/>
            <w:r w:rsidRPr="00A64722">
              <w:rPr>
                <w:rFonts w:ascii="Calibri" w:hAnsi="Calibri" w:cs="Calibri"/>
                <w:b/>
                <w:bCs/>
              </w:rPr>
              <w:t>firma</w:t>
            </w:r>
            <w:proofErr w:type="gramEnd"/>
            <w:r w:rsidRPr="00A64722">
              <w:rPr>
                <w:rFonts w:ascii="Calibri" w:hAnsi="Calibri" w:cs="Calibri"/>
                <w:b/>
                <w:bCs/>
              </w:rPr>
              <w:t>_nombre</w:t>
            </w:r>
            <w:proofErr w:type="spellEnd"/>
            <w:r w:rsidRPr="00A64722">
              <w:rPr>
                <w:rFonts w:ascii="Calibri" w:hAnsi="Calibri" w:cs="Calibri"/>
                <w:b/>
                <w:bCs/>
              </w:rPr>
              <w:t xml:space="preserve"> }}</w:t>
            </w:r>
            <w:r w:rsidR="002B78EF" w:rsidRPr="00323149">
              <w:rPr>
                <w:rFonts w:ascii="Calibri" w:hAnsi="Calibri" w:cs="Calibri"/>
              </w:rPr>
              <w:br/>
            </w:r>
            <w:proofErr w:type="gramStart"/>
            <w:r w:rsidR="00CF462F" w:rsidRPr="00CF462F">
              <w:rPr>
                <w:rFonts w:ascii="Calibri" w:hAnsi="Calibri" w:cs="Calibri"/>
              </w:rPr>
              <w:t xml:space="preserve">{{ </w:t>
            </w:r>
            <w:proofErr w:type="spellStart"/>
            <w:r w:rsidR="00CF462F" w:rsidRPr="00CF462F">
              <w:rPr>
                <w:rFonts w:ascii="Calibri" w:hAnsi="Calibri" w:cs="Calibri"/>
              </w:rPr>
              <w:t>firma</w:t>
            </w:r>
            <w:proofErr w:type="gramEnd"/>
            <w:r w:rsidR="00CF462F" w:rsidRPr="00CF462F">
              <w:rPr>
                <w:rFonts w:ascii="Calibri" w:hAnsi="Calibri" w:cs="Calibri"/>
              </w:rPr>
              <w:t>_cargo</w:t>
            </w:r>
            <w:proofErr w:type="spellEnd"/>
            <w:r w:rsidR="00CF462F" w:rsidRPr="00CF462F">
              <w:rPr>
                <w:rFonts w:ascii="Calibri" w:hAnsi="Calibri" w:cs="Calibri"/>
              </w:rPr>
              <w:t xml:space="preserve"> }}</w:t>
            </w:r>
            <w:r w:rsidR="002B78EF" w:rsidRPr="00323149">
              <w:rPr>
                <w:rFonts w:ascii="Calibri" w:hAnsi="Calibri" w:cs="Calibri"/>
              </w:rPr>
              <w:br/>
            </w:r>
            <w:r w:rsidR="002B78EF" w:rsidRPr="00323149">
              <w:rPr>
                <w:rFonts w:ascii="Calibri" w:hAnsi="Calibri" w:cs="Calibri"/>
              </w:rPr>
              <w:br/>
            </w:r>
            <w:hyperlink r:id="rId11" w:tooltip="mailto:rsepulveda@andesmotor.cl" w:history="1">
              <w:r w:rsidR="00CF462F" w:rsidRPr="00CF462F">
                <w:rPr>
                  <w:rStyle w:val="Hipervnculo"/>
                  <w:rFonts w:ascii="Calibri" w:hAnsi="Calibri" w:cs="Calibri"/>
                </w:rPr>
                <w:t>{{ firma_correo }}</w:t>
              </w:r>
            </w:hyperlink>
            <w:r w:rsidR="002B78EF" w:rsidRPr="00323149">
              <w:rPr>
                <w:rFonts w:ascii="Calibri" w:hAnsi="Calibri" w:cs="Calibri"/>
              </w:rPr>
              <w:br/>
              <w:t>T: 227202221</w:t>
            </w:r>
            <w:r w:rsidR="002B78EF" w:rsidRPr="00323149">
              <w:rPr>
                <w:rFonts w:ascii="Calibri" w:hAnsi="Calibri" w:cs="Calibri"/>
              </w:rPr>
              <w:br/>
              <w:t xml:space="preserve">M: </w:t>
            </w:r>
            <w:proofErr w:type="gramStart"/>
            <w:r w:rsidR="00B667A0" w:rsidRPr="00B667A0">
              <w:rPr>
                <w:rFonts w:ascii="Calibri" w:hAnsi="Calibri" w:cs="Calibri"/>
              </w:rPr>
              <w:t xml:space="preserve">{{ </w:t>
            </w:r>
            <w:proofErr w:type="spellStart"/>
            <w:r w:rsidR="00B667A0" w:rsidRPr="00B667A0">
              <w:rPr>
                <w:rFonts w:ascii="Calibri" w:hAnsi="Calibri" w:cs="Calibri"/>
              </w:rPr>
              <w:t>firma</w:t>
            </w:r>
            <w:proofErr w:type="gramEnd"/>
            <w:r w:rsidR="00B667A0" w:rsidRPr="00B667A0">
              <w:rPr>
                <w:rFonts w:ascii="Calibri" w:hAnsi="Calibri" w:cs="Calibri"/>
              </w:rPr>
              <w:t>_telefono</w:t>
            </w:r>
            <w:proofErr w:type="spellEnd"/>
            <w:r w:rsidR="00B667A0" w:rsidRPr="00B667A0">
              <w:rPr>
                <w:rFonts w:ascii="Calibri" w:hAnsi="Calibri" w:cs="Calibri"/>
              </w:rPr>
              <w:t xml:space="preserve"> }}</w:t>
            </w:r>
            <w:r w:rsidR="002B78EF" w:rsidRPr="00323149">
              <w:rPr>
                <w:rFonts w:ascii="Calibri" w:hAnsi="Calibri" w:cs="Calibri"/>
              </w:rPr>
              <w:br/>
            </w:r>
            <w:r w:rsidR="002B78EF" w:rsidRPr="00323149">
              <w:rPr>
                <w:rFonts w:ascii="Calibri" w:hAnsi="Calibri" w:cs="Calibri"/>
              </w:rPr>
              <w:br/>
              <w:t>Av. Américo Vespucio 760, Pudahuel. Santiago-Chile</w:t>
            </w:r>
            <w:r w:rsidR="002B78EF" w:rsidRPr="00323149">
              <w:rPr>
                <w:rFonts w:ascii="Calibri" w:hAnsi="Calibri" w:cs="Calibri"/>
              </w:rPr>
              <w:br/>
            </w:r>
            <w:hyperlink r:id="rId12" w:tgtFrame="_blank" w:tooltip="https://www.andesmotor.cl/" w:history="1">
              <w:r w:rsidR="002B78EF" w:rsidRPr="00323149">
                <w:rPr>
                  <w:rStyle w:val="Hipervnculo"/>
                  <w:rFonts w:ascii="Calibri" w:hAnsi="Calibri" w:cs="Calibri"/>
                </w:rPr>
                <w:t>www.andesmotor.cl</w:t>
              </w:r>
            </w:hyperlink>
          </w:p>
        </w:tc>
      </w:tr>
      <w:tr w:rsidR="002B78EF" w:rsidRPr="00323149" w14:paraId="337DF62E" w14:textId="77777777" w:rsidTr="002B78EF">
        <w:trPr>
          <w:tblCellSpacing w:w="0" w:type="dxa"/>
        </w:trPr>
        <w:tc>
          <w:tcPr>
            <w:tcW w:w="0" w:type="auto"/>
            <w:gridSpan w:val="2"/>
            <w:shd w:val="clear" w:color="auto" w:fill="FFFFFF"/>
            <w:vAlign w:val="center"/>
            <w:hideMark/>
          </w:tcPr>
          <w:p w14:paraId="1C102C3E" w14:textId="3D8160B9" w:rsidR="002B78EF" w:rsidRPr="00323149" w:rsidRDefault="002B78EF" w:rsidP="002B78EF">
            <w:pPr>
              <w:spacing w:after="0"/>
              <w:jc w:val="right"/>
              <w:rPr>
                <w:rFonts w:ascii="Calibri" w:hAnsi="Calibri" w:cs="Calibri"/>
              </w:rPr>
            </w:pPr>
            <w:r w:rsidRPr="00323149">
              <w:rPr>
                <w:rFonts w:ascii="Calibri" w:hAnsi="Calibri" w:cs="Calibri"/>
                <w:noProof/>
              </w:rPr>
              <w:drawing>
                <wp:inline distT="0" distB="0" distL="0" distR="0" wp14:anchorId="1F7BC875" wp14:editId="023EC7BD">
                  <wp:extent cx="5612130" cy="243205"/>
                  <wp:effectExtent l="0" t="0" r="0" b="4445"/>
                  <wp:docPr id="1557154162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213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bookmarkEnd w:id="3"/>
    <w:bookmarkEnd w:id="5"/>
    <w:p w14:paraId="2933343B" w14:textId="0989DAD5" w:rsidR="00B269B3" w:rsidRDefault="00C37109" w:rsidP="00C37109">
      <w:pPr>
        <w:spacing w:after="0"/>
        <w:jc w:val="right"/>
      </w:pPr>
      <w:r w:rsidRPr="00323149">
        <w:rPr>
          <w:rFonts w:ascii="Calibri" w:hAnsi="Calibri" w:cs="Calibri"/>
        </w:rPr>
        <w:t>.</w:t>
      </w:r>
    </w:p>
    <w:sectPr w:rsidR="00B269B3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59C188" w14:textId="77777777" w:rsidR="00CE3FB4" w:rsidRPr="00323149" w:rsidRDefault="00CE3FB4" w:rsidP="003118D9">
      <w:pPr>
        <w:spacing w:after="0" w:line="240" w:lineRule="auto"/>
      </w:pPr>
      <w:r w:rsidRPr="00323149">
        <w:separator/>
      </w:r>
    </w:p>
  </w:endnote>
  <w:endnote w:type="continuationSeparator" w:id="0">
    <w:p w14:paraId="615E895B" w14:textId="77777777" w:rsidR="00CE3FB4" w:rsidRPr="00323149" w:rsidRDefault="00CE3FB4" w:rsidP="003118D9">
      <w:pPr>
        <w:spacing w:after="0" w:line="240" w:lineRule="auto"/>
      </w:pPr>
      <w:r w:rsidRPr="00323149">
        <w:continuationSeparator/>
      </w:r>
    </w:p>
  </w:endnote>
  <w:endnote w:type="continuationNotice" w:id="1">
    <w:p w14:paraId="5B9CD7CC" w14:textId="77777777" w:rsidR="00CE3FB4" w:rsidRPr="00323149" w:rsidRDefault="00CE3FB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63A9B" w14:textId="77777777" w:rsidR="003F3AA9" w:rsidRPr="00323149" w:rsidRDefault="003F3AA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7C9025" w14:textId="17403D22" w:rsidR="00584A02" w:rsidRPr="00323149" w:rsidRDefault="00584A02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 w:rsidRPr="00323149">
      <w:rPr>
        <w:color w:val="8496B0" w:themeColor="text2" w:themeTint="99"/>
        <w:spacing w:val="60"/>
        <w:sz w:val="24"/>
        <w:szCs w:val="24"/>
      </w:rPr>
      <w:t>Página</w:t>
    </w:r>
    <w:r w:rsidRPr="00323149">
      <w:rPr>
        <w:color w:val="8496B0" w:themeColor="text2" w:themeTint="99"/>
        <w:sz w:val="24"/>
        <w:szCs w:val="24"/>
      </w:rPr>
      <w:t xml:space="preserve"> </w:t>
    </w:r>
    <w:r w:rsidRPr="00323149">
      <w:rPr>
        <w:color w:val="323E4F" w:themeColor="text2" w:themeShade="BF"/>
        <w:sz w:val="24"/>
        <w:szCs w:val="24"/>
      </w:rPr>
      <w:fldChar w:fldCharType="begin"/>
    </w:r>
    <w:r w:rsidRPr="00323149">
      <w:rPr>
        <w:color w:val="323E4F" w:themeColor="text2" w:themeShade="BF"/>
        <w:sz w:val="24"/>
        <w:szCs w:val="24"/>
      </w:rPr>
      <w:instrText>PAGE   \* MERGEFORMAT</w:instrText>
    </w:r>
    <w:r w:rsidRPr="00323149">
      <w:rPr>
        <w:color w:val="323E4F" w:themeColor="text2" w:themeShade="BF"/>
        <w:sz w:val="24"/>
        <w:szCs w:val="24"/>
      </w:rPr>
      <w:fldChar w:fldCharType="separate"/>
    </w:r>
    <w:r w:rsidR="0093788E" w:rsidRPr="00323149">
      <w:rPr>
        <w:color w:val="323E4F" w:themeColor="text2" w:themeShade="BF"/>
        <w:sz w:val="24"/>
        <w:szCs w:val="24"/>
      </w:rPr>
      <w:t>4</w:t>
    </w:r>
    <w:r w:rsidRPr="00323149">
      <w:rPr>
        <w:color w:val="323E4F" w:themeColor="text2" w:themeShade="BF"/>
        <w:sz w:val="24"/>
        <w:szCs w:val="24"/>
      </w:rPr>
      <w:fldChar w:fldCharType="end"/>
    </w:r>
    <w:r w:rsidRPr="00323149">
      <w:rPr>
        <w:color w:val="323E4F" w:themeColor="text2" w:themeShade="BF"/>
        <w:sz w:val="24"/>
        <w:szCs w:val="24"/>
      </w:rPr>
      <w:t xml:space="preserve"> | </w:t>
    </w:r>
    <w:r w:rsidRPr="00323149">
      <w:rPr>
        <w:color w:val="323E4F" w:themeColor="text2" w:themeShade="BF"/>
        <w:sz w:val="24"/>
        <w:szCs w:val="24"/>
      </w:rPr>
      <w:fldChar w:fldCharType="begin"/>
    </w:r>
    <w:r w:rsidRPr="00323149">
      <w:rPr>
        <w:color w:val="323E4F" w:themeColor="text2" w:themeShade="BF"/>
        <w:sz w:val="24"/>
        <w:szCs w:val="24"/>
      </w:rPr>
      <w:instrText>NUMPAGES  \* Arabic  \* MERGEFORMAT</w:instrText>
    </w:r>
    <w:r w:rsidRPr="00323149">
      <w:rPr>
        <w:color w:val="323E4F" w:themeColor="text2" w:themeShade="BF"/>
        <w:sz w:val="24"/>
        <w:szCs w:val="24"/>
      </w:rPr>
      <w:fldChar w:fldCharType="separate"/>
    </w:r>
    <w:r w:rsidR="0093788E" w:rsidRPr="00323149">
      <w:rPr>
        <w:color w:val="323E4F" w:themeColor="text2" w:themeShade="BF"/>
        <w:sz w:val="24"/>
        <w:szCs w:val="24"/>
      </w:rPr>
      <w:t>4</w:t>
    </w:r>
    <w:r w:rsidRPr="00323149">
      <w:rPr>
        <w:color w:val="323E4F" w:themeColor="text2" w:themeShade="BF"/>
        <w:sz w:val="24"/>
        <w:szCs w:val="24"/>
      </w:rPr>
      <w:fldChar w:fldCharType="end"/>
    </w:r>
  </w:p>
  <w:p w14:paraId="41B2A2A0" w14:textId="77777777" w:rsidR="00584A02" w:rsidRPr="00323149" w:rsidRDefault="00584A02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5016F" w14:textId="77777777" w:rsidR="003F3AA9" w:rsidRPr="00323149" w:rsidRDefault="003F3AA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6DA88A" w14:textId="77777777" w:rsidR="00CE3FB4" w:rsidRPr="00323149" w:rsidRDefault="00CE3FB4" w:rsidP="003118D9">
      <w:pPr>
        <w:spacing w:after="0" w:line="240" w:lineRule="auto"/>
      </w:pPr>
      <w:r w:rsidRPr="00323149">
        <w:separator/>
      </w:r>
    </w:p>
  </w:footnote>
  <w:footnote w:type="continuationSeparator" w:id="0">
    <w:p w14:paraId="51806F32" w14:textId="77777777" w:rsidR="00CE3FB4" w:rsidRPr="00323149" w:rsidRDefault="00CE3FB4" w:rsidP="003118D9">
      <w:pPr>
        <w:spacing w:after="0" w:line="240" w:lineRule="auto"/>
      </w:pPr>
      <w:r w:rsidRPr="00323149">
        <w:continuationSeparator/>
      </w:r>
    </w:p>
  </w:footnote>
  <w:footnote w:type="continuationNotice" w:id="1">
    <w:p w14:paraId="188FE86D" w14:textId="77777777" w:rsidR="00CE3FB4" w:rsidRPr="00323149" w:rsidRDefault="00CE3FB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08B60" w14:textId="77777777" w:rsidR="003F3AA9" w:rsidRPr="00323149" w:rsidRDefault="003F3AA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13632" w14:textId="1D988160" w:rsidR="00147073" w:rsidRPr="00323149" w:rsidRDefault="00F61D20" w:rsidP="00147073">
    <w:pPr>
      <w:pStyle w:val="Encabezado"/>
      <w:jc w:val="center"/>
    </w:pPr>
    <w:r w:rsidRPr="00323149">
      <w:rPr>
        <w:noProof/>
        <w:lang w:eastAsia="es-CL"/>
      </w:rPr>
      <w:drawing>
        <wp:inline distT="0" distB="0" distL="0" distR="0" wp14:anchorId="7EA80A6D" wp14:editId="276DC02F">
          <wp:extent cx="1438275" cy="406370"/>
          <wp:effectExtent l="0" t="0" r="0" b="0"/>
          <wp:docPr id="2" name="Imagen 2" descr="Un dibujo animado con letras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 descr="Un dibujo animado con letras&#10;&#10;Descripción generada automáticamente con confianza media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55052" cy="4111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75497" w14:textId="77777777" w:rsidR="003F3AA9" w:rsidRPr="00323149" w:rsidRDefault="003F3AA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54EC5"/>
    <w:multiLevelType w:val="hybridMultilevel"/>
    <w:tmpl w:val="2200DC88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A0801E9"/>
    <w:multiLevelType w:val="multilevel"/>
    <w:tmpl w:val="C7E2C93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1242B0BC"/>
    <w:multiLevelType w:val="hybridMultilevel"/>
    <w:tmpl w:val="FFFFFFFF"/>
    <w:lvl w:ilvl="0" w:tplc="FFFFFFFF">
      <w:start w:val="1"/>
      <w:numFmt w:val="upperRoman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12562B49"/>
    <w:multiLevelType w:val="hybridMultilevel"/>
    <w:tmpl w:val="79C2698A"/>
    <w:lvl w:ilvl="0" w:tplc="340A0013">
      <w:start w:val="1"/>
      <w:numFmt w:val="upperRoman"/>
      <w:lvlText w:val="%1."/>
      <w:lvlJc w:val="righ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ED7E25"/>
    <w:multiLevelType w:val="multilevel"/>
    <w:tmpl w:val="3B50C28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3320" w:hanging="1800"/>
      </w:pPr>
      <w:rPr>
        <w:rFonts w:hint="default"/>
      </w:rPr>
    </w:lvl>
  </w:abstractNum>
  <w:abstractNum w:abstractNumId="5" w15:restartNumberingAfterBreak="0">
    <w:nsid w:val="186D444A"/>
    <w:multiLevelType w:val="multilevel"/>
    <w:tmpl w:val="34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22B9404A"/>
    <w:multiLevelType w:val="multilevel"/>
    <w:tmpl w:val="34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28EAC5EB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29071F24"/>
    <w:multiLevelType w:val="multilevel"/>
    <w:tmpl w:val="CE2CFCD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9" w15:restartNumberingAfterBreak="0">
    <w:nsid w:val="41632E86"/>
    <w:multiLevelType w:val="multilevel"/>
    <w:tmpl w:val="DCB2123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4AF01CCC"/>
    <w:multiLevelType w:val="hybridMultilevel"/>
    <w:tmpl w:val="92D0E02A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E9028C"/>
    <w:multiLevelType w:val="hybridMultilevel"/>
    <w:tmpl w:val="E70C6EA4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B7D19F3"/>
    <w:multiLevelType w:val="hybridMultilevel"/>
    <w:tmpl w:val="754C6DEA"/>
    <w:lvl w:ilvl="0" w:tplc="340A0013">
      <w:start w:val="1"/>
      <w:numFmt w:val="upperRoman"/>
      <w:lvlText w:val="%1."/>
      <w:lvlJc w:val="righ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6AF0A39"/>
    <w:multiLevelType w:val="hybridMultilevel"/>
    <w:tmpl w:val="5FA0D9B2"/>
    <w:lvl w:ilvl="0" w:tplc="B608F04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0E1D97"/>
    <w:multiLevelType w:val="multilevel"/>
    <w:tmpl w:val="DCB2123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6F53104A"/>
    <w:multiLevelType w:val="hybridMultilevel"/>
    <w:tmpl w:val="4EE4EDA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54D6D4E"/>
    <w:multiLevelType w:val="hybridMultilevel"/>
    <w:tmpl w:val="1A189300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D936EE"/>
    <w:multiLevelType w:val="hybridMultilevel"/>
    <w:tmpl w:val="6068E554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B2B0407"/>
    <w:multiLevelType w:val="hybridMultilevel"/>
    <w:tmpl w:val="6B6CAA1E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94464543">
    <w:abstractNumId w:val="10"/>
  </w:num>
  <w:num w:numId="2" w16cid:durableId="1699165119">
    <w:abstractNumId w:val="4"/>
  </w:num>
  <w:num w:numId="3" w16cid:durableId="869881669">
    <w:abstractNumId w:val="16"/>
  </w:num>
  <w:num w:numId="4" w16cid:durableId="451478379">
    <w:abstractNumId w:val="13"/>
  </w:num>
  <w:num w:numId="5" w16cid:durableId="1984695422">
    <w:abstractNumId w:val="11"/>
  </w:num>
  <w:num w:numId="6" w16cid:durableId="416295420">
    <w:abstractNumId w:val="18"/>
  </w:num>
  <w:num w:numId="7" w16cid:durableId="451872408">
    <w:abstractNumId w:val="5"/>
  </w:num>
  <w:num w:numId="8" w16cid:durableId="1505165667">
    <w:abstractNumId w:val="6"/>
  </w:num>
  <w:num w:numId="9" w16cid:durableId="1861092053">
    <w:abstractNumId w:val="9"/>
  </w:num>
  <w:num w:numId="10" w16cid:durableId="1829319810">
    <w:abstractNumId w:val="14"/>
  </w:num>
  <w:num w:numId="11" w16cid:durableId="1609897608">
    <w:abstractNumId w:val="1"/>
  </w:num>
  <w:num w:numId="12" w16cid:durableId="1707557378">
    <w:abstractNumId w:val="8"/>
  </w:num>
  <w:num w:numId="13" w16cid:durableId="172494978">
    <w:abstractNumId w:val="17"/>
  </w:num>
  <w:num w:numId="14" w16cid:durableId="1833401578">
    <w:abstractNumId w:val="15"/>
  </w:num>
  <w:num w:numId="15" w16cid:durableId="173036064">
    <w:abstractNumId w:val="12"/>
  </w:num>
  <w:num w:numId="16" w16cid:durableId="607813300">
    <w:abstractNumId w:val="7"/>
  </w:num>
  <w:num w:numId="17" w16cid:durableId="1253583541">
    <w:abstractNumId w:val="3"/>
  </w:num>
  <w:num w:numId="18" w16cid:durableId="744768457">
    <w:abstractNumId w:val="0"/>
  </w:num>
  <w:num w:numId="19" w16cid:durableId="1205352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57EF"/>
    <w:rsid w:val="00000C01"/>
    <w:rsid w:val="00005911"/>
    <w:rsid w:val="00016EB1"/>
    <w:rsid w:val="00027A0F"/>
    <w:rsid w:val="00041EA0"/>
    <w:rsid w:val="000500AA"/>
    <w:rsid w:val="00051272"/>
    <w:rsid w:val="00061786"/>
    <w:rsid w:val="000628A8"/>
    <w:rsid w:val="00063406"/>
    <w:rsid w:val="00066A7B"/>
    <w:rsid w:val="00077E75"/>
    <w:rsid w:val="000875E0"/>
    <w:rsid w:val="000A49CD"/>
    <w:rsid w:val="000A7AF7"/>
    <w:rsid w:val="000A7C13"/>
    <w:rsid w:val="000B6ADB"/>
    <w:rsid w:val="000C02D2"/>
    <w:rsid w:val="000C174A"/>
    <w:rsid w:val="000C224C"/>
    <w:rsid w:val="000D5594"/>
    <w:rsid w:val="000F241A"/>
    <w:rsid w:val="001120BB"/>
    <w:rsid w:val="00121654"/>
    <w:rsid w:val="00125987"/>
    <w:rsid w:val="00134F08"/>
    <w:rsid w:val="001417AE"/>
    <w:rsid w:val="00143E83"/>
    <w:rsid w:val="001454DD"/>
    <w:rsid w:val="00147073"/>
    <w:rsid w:val="00152F21"/>
    <w:rsid w:val="0016324E"/>
    <w:rsid w:val="00165181"/>
    <w:rsid w:val="00173A0A"/>
    <w:rsid w:val="00191B00"/>
    <w:rsid w:val="0019235A"/>
    <w:rsid w:val="00197AC3"/>
    <w:rsid w:val="001A2E51"/>
    <w:rsid w:val="001A6A2F"/>
    <w:rsid w:val="001B5A89"/>
    <w:rsid w:val="001C1403"/>
    <w:rsid w:val="001D25C1"/>
    <w:rsid w:val="001E6BA6"/>
    <w:rsid w:val="001E7D03"/>
    <w:rsid w:val="001F2A59"/>
    <w:rsid w:val="001F3765"/>
    <w:rsid w:val="00211AC8"/>
    <w:rsid w:val="0021675C"/>
    <w:rsid w:val="002302A1"/>
    <w:rsid w:val="002356D5"/>
    <w:rsid w:val="00242B1E"/>
    <w:rsid w:val="002451BC"/>
    <w:rsid w:val="00247689"/>
    <w:rsid w:val="002476AC"/>
    <w:rsid w:val="00253566"/>
    <w:rsid w:val="00264EAB"/>
    <w:rsid w:val="00271A5E"/>
    <w:rsid w:val="002747BD"/>
    <w:rsid w:val="00286A00"/>
    <w:rsid w:val="002877FC"/>
    <w:rsid w:val="00294E7C"/>
    <w:rsid w:val="002A136D"/>
    <w:rsid w:val="002B1B8F"/>
    <w:rsid w:val="002B6EAC"/>
    <w:rsid w:val="002B78EF"/>
    <w:rsid w:val="002B79ED"/>
    <w:rsid w:val="002C0266"/>
    <w:rsid w:val="002C173E"/>
    <w:rsid w:val="002C6FC0"/>
    <w:rsid w:val="002D17D7"/>
    <w:rsid w:val="002E25A1"/>
    <w:rsid w:val="002F202A"/>
    <w:rsid w:val="00302413"/>
    <w:rsid w:val="00304905"/>
    <w:rsid w:val="003118D9"/>
    <w:rsid w:val="0031282A"/>
    <w:rsid w:val="00312977"/>
    <w:rsid w:val="0031304D"/>
    <w:rsid w:val="0031673A"/>
    <w:rsid w:val="00323149"/>
    <w:rsid w:val="0032617D"/>
    <w:rsid w:val="00326D4A"/>
    <w:rsid w:val="0033282D"/>
    <w:rsid w:val="00336A75"/>
    <w:rsid w:val="00336C06"/>
    <w:rsid w:val="00340640"/>
    <w:rsid w:val="00341B62"/>
    <w:rsid w:val="00346D75"/>
    <w:rsid w:val="003531D3"/>
    <w:rsid w:val="0035632D"/>
    <w:rsid w:val="003648F9"/>
    <w:rsid w:val="00373583"/>
    <w:rsid w:val="00373623"/>
    <w:rsid w:val="003767CC"/>
    <w:rsid w:val="00381006"/>
    <w:rsid w:val="00392658"/>
    <w:rsid w:val="003A4F67"/>
    <w:rsid w:val="003A56CF"/>
    <w:rsid w:val="003D149F"/>
    <w:rsid w:val="003D15A1"/>
    <w:rsid w:val="003D6308"/>
    <w:rsid w:val="003D6458"/>
    <w:rsid w:val="003F1ADA"/>
    <w:rsid w:val="003F2B7B"/>
    <w:rsid w:val="003F3AA9"/>
    <w:rsid w:val="00405622"/>
    <w:rsid w:val="00435E0F"/>
    <w:rsid w:val="00436F2E"/>
    <w:rsid w:val="00444338"/>
    <w:rsid w:val="004524A7"/>
    <w:rsid w:val="00453757"/>
    <w:rsid w:val="00455EC3"/>
    <w:rsid w:val="00467883"/>
    <w:rsid w:val="00481903"/>
    <w:rsid w:val="00484797"/>
    <w:rsid w:val="0048481C"/>
    <w:rsid w:val="00485EC5"/>
    <w:rsid w:val="00496405"/>
    <w:rsid w:val="004A0E46"/>
    <w:rsid w:val="004A738C"/>
    <w:rsid w:val="004B165A"/>
    <w:rsid w:val="004B6196"/>
    <w:rsid w:val="004C084A"/>
    <w:rsid w:val="004C094C"/>
    <w:rsid w:val="004C0F90"/>
    <w:rsid w:val="004C4A37"/>
    <w:rsid w:val="004C4ADA"/>
    <w:rsid w:val="004D61C2"/>
    <w:rsid w:val="004E41D5"/>
    <w:rsid w:val="004E48D6"/>
    <w:rsid w:val="004E66A0"/>
    <w:rsid w:val="004E7B55"/>
    <w:rsid w:val="004F309B"/>
    <w:rsid w:val="004F3A43"/>
    <w:rsid w:val="004F67A3"/>
    <w:rsid w:val="005017E9"/>
    <w:rsid w:val="00502BBD"/>
    <w:rsid w:val="005132B8"/>
    <w:rsid w:val="005145F0"/>
    <w:rsid w:val="005150D1"/>
    <w:rsid w:val="0052768E"/>
    <w:rsid w:val="005405A6"/>
    <w:rsid w:val="00543D03"/>
    <w:rsid w:val="00551AC9"/>
    <w:rsid w:val="00560F9B"/>
    <w:rsid w:val="00563F1F"/>
    <w:rsid w:val="00576CF5"/>
    <w:rsid w:val="00584A02"/>
    <w:rsid w:val="0059529B"/>
    <w:rsid w:val="005A023F"/>
    <w:rsid w:val="005A1C21"/>
    <w:rsid w:val="005B6578"/>
    <w:rsid w:val="005C0A47"/>
    <w:rsid w:val="005C6406"/>
    <w:rsid w:val="005F5A98"/>
    <w:rsid w:val="00603BA8"/>
    <w:rsid w:val="00613BD4"/>
    <w:rsid w:val="00615BDF"/>
    <w:rsid w:val="00633382"/>
    <w:rsid w:val="00635340"/>
    <w:rsid w:val="00642C2D"/>
    <w:rsid w:val="00644106"/>
    <w:rsid w:val="006604BF"/>
    <w:rsid w:val="006643FB"/>
    <w:rsid w:val="00677E6A"/>
    <w:rsid w:val="00682174"/>
    <w:rsid w:val="00682E7E"/>
    <w:rsid w:val="006869B2"/>
    <w:rsid w:val="0069105F"/>
    <w:rsid w:val="006A0CD7"/>
    <w:rsid w:val="006B1E5F"/>
    <w:rsid w:val="006B65D0"/>
    <w:rsid w:val="006C22B0"/>
    <w:rsid w:val="006C5CAB"/>
    <w:rsid w:val="006D2F1F"/>
    <w:rsid w:val="00717013"/>
    <w:rsid w:val="0071735F"/>
    <w:rsid w:val="00721CF1"/>
    <w:rsid w:val="00722BFF"/>
    <w:rsid w:val="007338B3"/>
    <w:rsid w:val="00743538"/>
    <w:rsid w:val="00751D47"/>
    <w:rsid w:val="00760992"/>
    <w:rsid w:val="00775995"/>
    <w:rsid w:val="00781923"/>
    <w:rsid w:val="00782399"/>
    <w:rsid w:val="00784C63"/>
    <w:rsid w:val="00786F3D"/>
    <w:rsid w:val="00787744"/>
    <w:rsid w:val="007A5919"/>
    <w:rsid w:val="007A5E77"/>
    <w:rsid w:val="007C551B"/>
    <w:rsid w:val="007E27AF"/>
    <w:rsid w:val="007E6340"/>
    <w:rsid w:val="007F5FD6"/>
    <w:rsid w:val="008003A4"/>
    <w:rsid w:val="00804A9C"/>
    <w:rsid w:val="00805206"/>
    <w:rsid w:val="00805EE5"/>
    <w:rsid w:val="0081096C"/>
    <w:rsid w:val="00813BB5"/>
    <w:rsid w:val="008159D0"/>
    <w:rsid w:val="00823E2E"/>
    <w:rsid w:val="00837A20"/>
    <w:rsid w:val="00840855"/>
    <w:rsid w:val="00842E91"/>
    <w:rsid w:val="008457EF"/>
    <w:rsid w:val="0086517C"/>
    <w:rsid w:val="008661E6"/>
    <w:rsid w:val="008709D6"/>
    <w:rsid w:val="0087377F"/>
    <w:rsid w:val="00874579"/>
    <w:rsid w:val="0087635C"/>
    <w:rsid w:val="00894F5A"/>
    <w:rsid w:val="008C3C6C"/>
    <w:rsid w:val="008D3B7B"/>
    <w:rsid w:val="008D4424"/>
    <w:rsid w:val="008D4EDE"/>
    <w:rsid w:val="008F0EC7"/>
    <w:rsid w:val="008F25C9"/>
    <w:rsid w:val="00902AA6"/>
    <w:rsid w:val="0090510B"/>
    <w:rsid w:val="00912A60"/>
    <w:rsid w:val="00916A39"/>
    <w:rsid w:val="009179A2"/>
    <w:rsid w:val="009225C6"/>
    <w:rsid w:val="00924E1F"/>
    <w:rsid w:val="0092515D"/>
    <w:rsid w:val="00925C1B"/>
    <w:rsid w:val="00925E61"/>
    <w:rsid w:val="00927BDE"/>
    <w:rsid w:val="00933568"/>
    <w:rsid w:val="0093788E"/>
    <w:rsid w:val="00940B63"/>
    <w:rsid w:val="0094389B"/>
    <w:rsid w:val="00946435"/>
    <w:rsid w:val="00953772"/>
    <w:rsid w:val="00954141"/>
    <w:rsid w:val="00960DC3"/>
    <w:rsid w:val="00962B2D"/>
    <w:rsid w:val="00963377"/>
    <w:rsid w:val="00964A8C"/>
    <w:rsid w:val="0096710C"/>
    <w:rsid w:val="00977A66"/>
    <w:rsid w:val="0098391A"/>
    <w:rsid w:val="00993A31"/>
    <w:rsid w:val="00996C21"/>
    <w:rsid w:val="009A57C5"/>
    <w:rsid w:val="009B5E63"/>
    <w:rsid w:val="009C42F4"/>
    <w:rsid w:val="009F03CB"/>
    <w:rsid w:val="009F03EE"/>
    <w:rsid w:val="009F2AB4"/>
    <w:rsid w:val="009F41FA"/>
    <w:rsid w:val="00A00019"/>
    <w:rsid w:val="00A111E6"/>
    <w:rsid w:val="00A217BD"/>
    <w:rsid w:val="00A22B21"/>
    <w:rsid w:val="00A40A94"/>
    <w:rsid w:val="00A413E2"/>
    <w:rsid w:val="00A43E04"/>
    <w:rsid w:val="00A46D41"/>
    <w:rsid w:val="00A473D3"/>
    <w:rsid w:val="00A52CD1"/>
    <w:rsid w:val="00A54C46"/>
    <w:rsid w:val="00A64722"/>
    <w:rsid w:val="00AA1A09"/>
    <w:rsid w:val="00AA55EF"/>
    <w:rsid w:val="00AB40DF"/>
    <w:rsid w:val="00AB6B1B"/>
    <w:rsid w:val="00AB7FCC"/>
    <w:rsid w:val="00AC2316"/>
    <w:rsid w:val="00AC2392"/>
    <w:rsid w:val="00AE221F"/>
    <w:rsid w:val="00AF1DE0"/>
    <w:rsid w:val="00AF2372"/>
    <w:rsid w:val="00AF2681"/>
    <w:rsid w:val="00B01931"/>
    <w:rsid w:val="00B06721"/>
    <w:rsid w:val="00B06C0C"/>
    <w:rsid w:val="00B077DF"/>
    <w:rsid w:val="00B10822"/>
    <w:rsid w:val="00B176C4"/>
    <w:rsid w:val="00B17844"/>
    <w:rsid w:val="00B2638A"/>
    <w:rsid w:val="00B269B3"/>
    <w:rsid w:val="00B41A1F"/>
    <w:rsid w:val="00B4251C"/>
    <w:rsid w:val="00B42BA5"/>
    <w:rsid w:val="00B52BF6"/>
    <w:rsid w:val="00B56CB0"/>
    <w:rsid w:val="00B61D35"/>
    <w:rsid w:val="00B64F1D"/>
    <w:rsid w:val="00B667A0"/>
    <w:rsid w:val="00B74FE8"/>
    <w:rsid w:val="00B8112E"/>
    <w:rsid w:val="00BB2DA2"/>
    <w:rsid w:val="00BC2486"/>
    <w:rsid w:val="00BC69C0"/>
    <w:rsid w:val="00BC6C8D"/>
    <w:rsid w:val="00BC7967"/>
    <w:rsid w:val="00BD1281"/>
    <w:rsid w:val="00BD6BDC"/>
    <w:rsid w:val="00BE5312"/>
    <w:rsid w:val="00BF0356"/>
    <w:rsid w:val="00BF182F"/>
    <w:rsid w:val="00BF5EC6"/>
    <w:rsid w:val="00C031AA"/>
    <w:rsid w:val="00C0341A"/>
    <w:rsid w:val="00C058BA"/>
    <w:rsid w:val="00C0679E"/>
    <w:rsid w:val="00C113C5"/>
    <w:rsid w:val="00C11FEA"/>
    <w:rsid w:val="00C14666"/>
    <w:rsid w:val="00C2601C"/>
    <w:rsid w:val="00C36ED1"/>
    <w:rsid w:val="00C37109"/>
    <w:rsid w:val="00C37C9A"/>
    <w:rsid w:val="00C44DC1"/>
    <w:rsid w:val="00C558C6"/>
    <w:rsid w:val="00C62F45"/>
    <w:rsid w:val="00C663A7"/>
    <w:rsid w:val="00C7153C"/>
    <w:rsid w:val="00C831B3"/>
    <w:rsid w:val="00C83291"/>
    <w:rsid w:val="00C83C90"/>
    <w:rsid w:val="00C9270C"/>
    <w:rsid w:val="00C95674"/>
    <w:rsid w:val="00C95C2B"/>
    <w:rsid w:val="00CA5B23"/>
    <w:rsid w:val="00CC078C"/>
    <w:rsid w:val="00CC206F"/>
    <w:rsid w:val="00CC3AB7"/>
    <w:rsid w:val="00CC59E0"/>
    <w:rsid w:val="00CC6B68"/>
    <w:rsid w:val="00CD1110"/>
    <w:rsid w:val="00CE3FB4"/>
    <w:rsid w:val="00CE5D6D"/>
    <w:rsid w:val="00CF2D73"/>
    <w:rsid w:val="00CF462F"/>
    <w:rsid w:val="00D045C7"/>
    <w:rsid w:val="00D07137"/>
    <w:rsid w:val="00D245FC"/>
    <w:rsid w:val="00D30C9B"/>
    <w:rsid w:val="00D35D53"/>
    <w:rsid w:val="00D36498"/>
    <w:rsid w:val="00D36F08"/>
    <w:rsid w:val="00D52539"/>
    <w:rsid w:val="00D52572"/>
    <w:rsid w:val="00D53A37"/>
    <w:rsid w:val="00D57EEE"/>
    <w:rsid w:val="00D611F9"/>
    <w:rsid w:val="00D62FD3"/>
    <w:rsid w:val="00D65754"/>
    <w:rsid w:val="00D76305"/>
    <w:rsid w:val="00D77C45"/>
    <w:rsid w:val="00D849FC"/>
    <w:rsid w:val="00D85A22"/>
    <w:rsid w:val="00D935B5"/>
    <w:rsid w:val="00D976B6"/>
    <w:rsid w:val="00DA4BE1"/>
    <w:rsid w:val="00DB6F5D"/>
    <w:rsid w:val="00DC091F"/>
    <w:rsid w:val="00DC316C"/>
    <w:rsid w:val="00DC3325"/>
    <w:rsid w:val="00DD0988"/>
    <w:rsid w:val="00DD2F6A"/>
    <w:rsid w:val="00DD6401"/>
    <w:rsid w:val="00DE0956"/>
    <w:rsid w:val="00DE3E69"/>
    <w:rsid w:val="00DF1793"/>
    <w:rsid w:val="00DF515D"/>
    <w:rsid w:val="00DF5512"/>
    <w:rsid w:val="00DF5BB7"/>
    <w:rsid w:val="00E01D11"/>
    <w:rsid w:val="00E23A32"/>
    <w:rsid w:val="00E257EF"/>
    <w:rsid w:val="00E27301"/>
    <w:rsid w:val="00E359B6"/>
    <w:rsid w:val="00E50EF7"/>
    <w:rsid w:val="00E512CA"/>
    <w:rsid w:val="00E5139B"/>
    <w:rsid w:val="00E53BF9"/>
    <w:rsid w:val="00E60DE1"/>
    <w:rsid w:val="00E616FC"/>
    <w:rsid w:val="00E77367"/>
    <w:rsid w:val="00E82EB5"/>
    <w:rsid w:val="00E90613"/>
    <w:rsid w:val="00E94B41"/>
    <w:rsid w:val="00EA001D"/>
    <w:rsid w:val="00EC4E5A"/>
    <w:rsid w:val="00EC5284"/>
    <w:rsid w:val="00ED650D"/>
    <w:rsid w:val="00EE6388"/>
    <w:rsid w:val="00EF30AB"/>
    <w:rsid w:val="00EF5549"/>
    <w:rsid w:val="00EF5588"/>
    <w:rsid w:val="00EF5B34"/>
    <w:rsid w:val="00F02532"/>
    <w:rsid w:val="00F073B9"/>
    <w:rsid w:val="00F119AA"/>
    <w:rsid w:val="00F12D57"/>
    <w:rsid w:val="00F166E7"/>
    <w:rsid w:val="00F27737"/>
    <w:rsid w:val="00F3034B"/>
    <w:rsid w:val="00F30B9E"/>
    <w:rsid w:val="00F41F53"/>
    <w:rsid w:val="00F42D92"/>
    <w:rsid w:val="00F44E6C"/>
    <w:rsid w:val="00F45AFF"/>
    <w:rsid w:val="00F477C6"/>
    <w:rsid w:val="00F518EB"/>
    <w:rsid w:val="00F61D20"/>
    <w:rsid w:val="00F66BC8"/>
    <w:rsid w:val="00F70262"/>
    <w:rsid w:val="00F71636"/>
    <w:rsid w:val="00F720A4"/>
    <w:rsid w:val="00F80583"/>
    <w:rsid w:val="00F841A9"/>
    <w:rsid w:val="00F843E8"/>
    <w:rsid w:val="00F84E38"/>
    <w:rsid w:val="00F939F2"/>
    <w:rsid w:val="00F95E68"/>
    <w:rsid w:val="00FB0164"/>
    <w:rsid w:val="00FC0029"/>
    <w:rsid w:val="00FC06D7"/>
    <w:rsid w:val="00FC1CEA"/>
    <w:rsid w:val="00FC5D33"/>
    <w:rsid w:val="00FC6A40"/>
    <w:rsid w:val="00FD4E07"/>
    <w:rsid w:val="00FE31FD"/>
    <w:rsid w:val="00FE7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10116F"/>
  <w15:chartTrackingRefBased/>
  <w15:docId w15:val="{C8286EC1-D5E7-4A9B-A1A8-3084BD821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118D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118D9"/>
  </w:style>
  <w:style w:type="paragraph" w:styleId="Piedepgina">
    <w:name w:val="footer"/>
    <w:basedOn w:val="Normal"/>
    <w:link w:val="PiedepginaCar"/>
    <w:uiPriority w:val="99"/>
    <w:unhideWhenUsed/>
    <w:rsid w:val="003118D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118D9"/>
  </w:style>
  <w:style w:type="character" w:styleId="Textodelmarcadordeposicin">
    <w:name w:val="Placeholder Text"/>
    <w:basedOn w:val="Fuentedeprrafopredeter"/>
    <w:uiPriority w:val="99"/>
    <w:semiHidden/>
    <w:rsid w:val="005132B8"/>
    <w:rPr>
      <w:color w:val="808080"/>
    </w:rPr>
  </w:style>
  <w:style w:type="paragraph" w:styleId="Prrafodelista">
    <w:name w:val="List Paragraph"/>
    <w:basedOn w:val="Normal"/>
    <w:uiPriority w:val="34"/>
    <w:qFormat/>
    <w:rsid w:val="00993A31"/>
    <w:pPr>
      <w:ind w:left="720"/>
      <w:contextualSpacing/>
    </w:pPr>
  </w:style>
  <w:style w:type="table" w:styleId="Tablaconcuadrcula">
    <w:name w:val="Table Grid"/>
    <w:basedOn w:val="Tablanormal"/>
    <w:uiPriority w:val="39"/>
    <w:rsid w:val="00A11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6concolores-nfasis1">
    <w:name w:val="Grid Table 6 Colorful Accent 1"/>
    <w:basedOn w:val="Tablanormal"/>
    <w:uiPriority w:val="51"/>
    <w:rsid w:val="00A111E6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Sinespaciado">
    <w:name w:val="No Spacing"/>
    <w:link w:val="SinespaciadoCar"/>
    <w:uiPriority w:val="1"/>
    <w:qFormat/>
    <w:rsid w:val="00584A02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584A02"/>
    <w:rPr>
      <w:rFonts w:eastAsiaTheme="minorEastAsia"/>
      <w:lang w:eastAsia="es-CL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E257EF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E257EF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E257EF"/>
    <w:rPr>
      <w:vertAlign w:val="superscript"/>
    </w:rPr>
  </w:style>
  <w:style w:type="paragraph" w:customStyle="1" w:styleId="TableParagraph">
    <w:name w:val="Table Paragraph"/>
    <w:basedOn w:val="Normal"/>
    <w:uiPriority w:val="1"/>
    <w:qFormat/>
    <w:rsid w:val="00A54C46"/>
    <w:pPr>
      <w:widowControl w:val="0"/>
      <w:autoSpaceDE w:val="0"/>
      <w:autoSpaceDN w:val="0"/>
      <w:spacing w:before="4" w:after="0" w:line="237" w:lineRule="exact"/>
      <w:ind w:left="105"/>
    </w:pPr>
    <w:rPr>
      <w:rFonts w:ascii="Calibri" w:eastAsia="Calibri" w:hAnsi="Calibri" w:cs="Calibri"/>
      <w:lang w:val="es-ES" w:eastAsia="es-ES" w:bidi="es-ES"/>
    </w:rPr>
  </w:style>
  <w:style w:type="paragraph" w:customStyle="1" w:styleId="Default">
    <w:name w:val="Default"/>
    <w:rsid w:val="00DC316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2B78EF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B78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730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7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glossaryDocument" Target="glossary/document.xml"/><Relationship Id="rId7" Type="http://schemas.openxmlformats.org/officeDocument/2006/relationships/endnotes" Target="endnotes.xml"/><Relationship Id="rId12" Type="http://schemas.openxmlformats.org/officeDocument/2006/relationships/hyperlink" Target="https://www.andesmotor.cl/" TargetMode="External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rsepulveda@andesmotor.cl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contreras\Documents\Plantillas%20personalizadas%20de%20Office\COTIZACION%2012m%20SC%20-%20RED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59A8B3814E4FFAA5C910B897D1D8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D25224-C0D0-4E3B-94B6-93E44E173FA8}"/>
      </w:docPartPr>
      <w:docPartBody>
        <w:p w:rsidR="007E6507" w:rsidRDefault="0054265B">
          <w:pPr>
            <w:pStyle w:val="DE59A8B3814E4FFAA5C910B897D1D806"/>
          </w:pPr>
          <w:r w:rsidRPr="004B4BB5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84DBDA46AA55499DAC7A733C3CE773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C6EDF5-0BD2-41AC-A8CC-1C31D07EBA52}"/>
      </w:docPartPr>
      <w:docPartBody>
        <w:p w:rsidR="007E6507" w:rsidRDefault="0054265B">
          <w:pPr>
            <w:pStyle w:val="84DBDA46AA55499DAC7A733C3CE773FB"/>
          </w:pPr>
          <w:r w:rsidRPr="004B4BB5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5DD74B9498CF4788AA7BE466703C76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E8FFA6-FEF3-491E-9A3D-DF5E35A21128}"/>
      </w:docPartPr>
      <w:docPartBody>
        <w:p w:rsidR="007E6507" w:rsidRDefault="0054265B">
          <w:pPr>
            <w:pStyle w:val="5DD74B9498CF4788AA7BE466703C761C"/>
          </w:pPr>
          <w:r w:rsidRPr="004B4BB5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8E4DE10C66F74DD2A4C8AFD4FBE304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0BE2AD-6A2C-452F-BF01-A088B3957AFA}"/>
      </w:docPartPr>
      <w:docPartBody>
        <w:p w:rsidR="007E6507" w:rsidRDefault="0054265B">
          <w:pPr>
            <w:pStyle w:val="8E4DE10C66F74DD2A4C8AFD4FBE304C3"/>
          </w:pPr>
          <w:r w:rsidRPr="004B4BB5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6A5508856C4D43D1A771964F8419E3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29F09C-DFA1-421B-8BE5-D4EEB189E696}"/>
      </w:docPartPr>
      <w:docPartBody>
        <w:p w:rsidR="007E6507" w:rsidRDefault="0054265B">
          <w:pPr>
            <w:pStyle w:val="6A5508856C4D43D1A771964F8419E34B"/>
          </w:pPr>
          <w:r w:rsidRPr="004B4BB5">
            <w:rPr>
              <w:rStyle w:val="Textodelmarcadordeposicin"/>
            </w:rPr>
            <w:t>Haga clic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5EDE"/>
    <w:rsid w:val="00005911"/>
    <w:rsid w:val="0001664A"/>
    <w:rsid w:val="00025EDE"/>
    <w:rsid w:val="00027C6F"/>
    <w:rsid w:val="000540BA"/>
    <w:rsid w:val="000628A8"/>
    <w:rsid w:val="00063406"/>
    <w:rsid w:val="000B6ADB"/>
    <w:rsid w:val="000E3B70"/>
    <w:rsid w:val="00107C21"/>
    <w:rsid w:val="00113EF4"/>
    <w:rsid w:val="001417AE"/>
    <w:rsid w:val="0016324E"/>
    <w:rsid w:val="00164A1F"/>
    <w:rsid w:val="001A2E51"/>
    <w:rsid w:val="001B5A89"/>
    <w:rsid w:val="00253566"/>
    <w:rsid w:val="002747F4"/>
    <w:rsid w:val="002877FC"/>
    <w:rsid w:val="002A33CA"/>
    <w:rsid w:val="002B1B8F"/>
    <w:rsid w:val="002B6EAC"/>
    <w:rsid w:val="002B79ED"/>
    <w:rsid w:val="002C173E"/>
    <w:rsid w:val="002D17D7"/>
    <w:rsid w:val="002F202A"/>
    <w:rsid w:val="00304905"/>
    <w:rsid w:val="0031304D"/>
    <w:rsid w:val="0033282D"/>
    <w:rsid w:val="00360D47"/>
    <w:rsid w:val="003648F9"/>
    <w:rsid w:val="00374B5E"/>
    <w:rsid w:val="00381006"/>
    <w:rsid w:val="003C3AA5"/>
    <w:rsid w:val="003D15A1"/>
    <w:rsid w:val="003F2B7B"/>
    <w:rsid w:val="003F57D7"/>
    <w:rsid w:val="00444338"/>
    <w:rsid w:val="00483A61"/>
    <w:rsid w:val="004A738C"/>
    <w:rsid w:val="004C084A"/>
    <w:rsid w:val="004C0F90"/>
    <w:rsid w:val="004C7076"/>
    <w:rsid w:val="004F6BAC"/>
    <w:rsid w:val="00513A07"/>
    <w:rsid w:val="005141E4"/>
    <w:rsid w:val="005405A6"/>
    <w:rsid w:val="0054265B"/>
    <w:rsid w:val="00576EF7"/>
    <w:rsid w:val="005B2365"/>
    <w:rsid w:val="005B26B6"/>
    <w:rsid w:val="00603BA8"/>
    <w:rsid w:val="00633382"/>
    <w:rsid w:val="00650F08"/>
    <w:rsid w:val="00677E6A"/>
    <w:rsid w:val="00685BB2"/>
    <w:rsid w:val="006870A8"/>
    <w:rsid w:val="006A0CD7"/>
    <w:rsid w:val="006C22B0"/>
    <w:rsid w:val="006C7656"/>
    <w:rsid w:val="006E614F"/>
    <w:rsid w:val="006F006F"/>
    <w:rsid w:val="006F31DA"/>
    <w:rsid w:val="00722BFF"/>
    <w:rsid w:val="007816CC"/>
    <w:rsid w:val="007823FB"/>
    <w:rsid w:val="007B0816"/>
    <w:rsid w:val="007C0D81"/>
    <w:rsid w:val="007C6EAA"/>
    <w:rsid w:val="007E6340"/>
    <w:rsid w:val="007E6507"/>
    <w:rsid w:val="00842E91"/>
    <w:rsid w:val="0085297C"/>
    <w:rsid w:val="008709D6"/>
    <w:rsid w:val="0087377F"/>
    <w:rsid w:val="00874579"/>
    <w:rsid w:val="0087635C"/>
    <w:rsid w:val="008A49A8"/>
    <w:rsid w:val="008D4424"/>
    <w:rsid w:val="00916A39"/>
    <w:rsid w:val="0092515D"/>
    <w:rsid w:val="0094389B"/>
    <w:rsid w:val="00985A16"/>
    <w:rsid w:val="00996C21"/>
    <w:rsid w:val="009A07F8"/>
    <w:rsid w:val="009B5E63"/>
    <w:rsid w:val="009C42F4"/>
    <w:rsid w:val="00A40A94"/>
    <w:rsid w:val="00A7039B"/>
    <w:rsid w:val="00AB0B55"/>
    <w:rsid w:val="00B06721"/>
    <w:rsid w:val="00B2638A"/>
    <w:rsid w:val="00B337F5"/>
    <w:rsid w:val="00BB3ED6"/>
    <w:rsid w:val="00BE7125"/>
    <w:rsid w:val="00BF27F4"/>
    <w:rsid w:val="00C02A3C"/>
    <w:rsid w:val="00C10E9A"/>
    <w:rsid w:val="00C1756A"/>
    <w:rsid w:val="00C56D92"/>
    <w:rsid w:val="00C663A7"/>
    <w:rsid w:val="00CB2707"/>
    <w:rsid w:val="00CC72E4"/>
    <w:rsid w:val="00D15AF6"/>
    <w:rsid w:val="00D31B13"/>
    <w:rsid w:val="00D60CE2"/>
    <w:rsid w:val="00DC091F"/>
    <w:rsid w:val="00DD6401"/>
    <w:rsid w:val="00DE0956"/>
    <w:rsid w:val="00DE3E69"/>
    <w:rsid w:val="00E02CCF"/>
    <w:rsid w:val="00E1617C"/>
    <w:rsid w:val="00E3447F"/>
    <w:rsid w:val="00E655E9"/>
    <w:rsid w:val="00E73676"/>
    <w:rsid w:val="00E77367"/>
    <w:rsid w:val="00EC4035"/>
    <w:rsid w:val="00ED08FF"/>
    <w:rsid w:val="00ED60F4"/>
    <w:rsid w:val="00EF5B34"/>
    <w:rsid w:val="00F27F24"/>
    <w:rsid w:val="00F42D92"/>
    <w:rsid w:val="00F939F2"/>
    <w:rsid w:val="00FC448A"/>
    <w:rsid w:val="00FC5D34"/>
    <w:rsid w:val="00FF5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025EDE"/>
    <w:rPr>
      <w:color w:val="808080"/>
    </w:rPr>
  </w:style>
  <w:style w:type="paragraph" w:customStyle="1" w:styleId="DE59A8B3814E4FFAA5C910B897D1D806">
    <w:name w:val="DE59A8B3814E4FFAA5C910B897D1D806"/>
  </w:style>
  <w:style w:type="paragraph" w:customStyle="1" w:styleId="84DBDA46AA55499DAC7A733C3CE773FB">
    <w:name w:val="84DBDA46AA55499DAC7A733C3CE773FB"/>
  </w:style>
  <w:style w:type="paragraph" w:customStyle="1" w:styleId="5DD74B9498CF4788AA7BE466703C761C">
    <w:name w:val="5DD74B9498CF4788AA7BE466703C761C"/>
  </w:style>
  <w:style w:type="paragraph" w:customStyle="1" w:styleId="8E4DE10C66F74DD2A4C8AFD4FBE304C3">
    <w:name w:val="8E4DE10C66F74DD2A4C8AFD4FBE304C3"/>
  </w:style>
  <w:style w:type="paragraph" w:customStyle="1" w:styleId="6A5508856C4D43D1A771964F8419E34B">
    <w:name w:val="6A5508856C4D43D1A771964F8419E34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A8DF57-E8CB-48CD-A5E4-7F1A3D374F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COTIZACION 12m SC - RED</Template>
  <TotalTime>150</TotalTime>
  <Pages>4</Pages>
  <Words>567</Words>
  <Characters>3136</Characters>
  <Application>Microsoft Office Word</Application>
  <DocSecurity>0</DocSecurity>
  <Lines>196</Lines>
  <Paragraphs>137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"Catalan Ivan - CL" &lt;icatalan@andesmotor.cl&gt;</dc:creator>
  <cp:keywords/>
  <dc:description/>
  <cp:lastModifiedBy>DIEGO VEJAR REYES</cp:lastModifiedBy>
  <cp:revision>65</cp:revision>
  <cp:lastPrinted>2025-12-02T23:38:00Z</cp:lastPrinted>
  <dcterms:created xsi:type="dcterms:W3CDTF">2025-11-04T17:57:00Z</dcterms:created>
  <dcterms:modified xsi:type="dcterms:W3CDTF">2026-04-04T00:32:00Z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f4e9a4a-eb20-4aad-9a64-8872817c1a6f_Enabled">
    <vt:lpwstr>true</vt:lpwstr>
  </property>
  <property fmtid="{D5CDD505-2E9C-101B-9397-08002B2CF9AE}" pid="3" name="MSIP_Label_9f4e9a4a-eb20-4aad-9a64-8872817c1a6f_SetDate">
    <vt:lpwstr>2026-04-03T17:10:08Z</vt:lpwstr>
  </property>
  <property fmtid="{D5CDD505-2E9C-101B-9397-08002B2CF9AE}" pid="4" name="MSIP_Label_9f4e9a4a-eb20-4aad-9a64-8872817c1a6f_Method">
    <vt:lpwstr>Standard</vt:lpwstr>
  </property>
  <property fmtid="{D5CDD505-2E9C-101B-9397-08002B2CF9AE}" pid="5" name="MSIP_Label_9f4e9a4a-eb20-4aad-9a64-8872817c1a6f_Name">
    <vt:lpwstr>defa4170-0d19-0005-0004-bc88714345d2</vt:lpwstr>
  </property>
  <property fmtid="{D5CDD505-2E9C-101B-9397-08002B2CF9AE}" pid="6" name="MSIP_Label_9f4e9a4a-eb20-4aad-9a64-8872817c1a6f_SiteId">
    <vt:lpwstr>7a599002-001c-432c-846e-1ddca9f6b299</vt:lpwstr>
  </property>
  <property fmtid="{D5CDD505-2E9C-101B-9397-08002B2CF9AE}" pid="7" name="MSIP_Label_9f4e9a4a-eb20-4aad-9a64-8872817c1a6f_ActionId">
    <vt:lpwstr>323d6d91-93fe-495f-9dea-47d6d16f79a3</vt:lpwstr>
  </property>
  <property fmtid="{D5CDD505-2E9C-101B-9397-08002B2CF9AE}" pid="8" name="MSIP_Label_9f4e9a4a-eb20-4aad-9a64-8872817c1a6f_ContentBits">
    <vt:lpwstr>0</vt:lpwstr>
  </property>
  <property fmtid="{D5CDD505-2E9C-101B-9397-08002B2CF9AE}" pid="9" name="MSIP_Label_9f4e9a4a-eb20-4aad-9a64-8872817c1a6f_Tag">
    <vt:lpwstr>10, 3, 0, 1</vt:lpwstr>
  </property>
</Properties>
</file>